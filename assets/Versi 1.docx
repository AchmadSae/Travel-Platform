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38EC" w:rsidRPr="006B0B48" w:rsidRDefault="00000000" w:rsidP="00A638EC">
      <w:pPr>
        <w:pStyle w:val="Subtitle"/>
      </w:pPr>
      <w:sdt>
        <w:sdtPr>
          <w:alias w:val="Versi:"/>
          <w:tag w:val="Versi:"/>
          <w:id w:val="1459911874"/>
          <w:placeholder>
            <w:docPart w:val="1054C8A7B4DD4C3E9279E916825128A5"/>
          </w:placeholder>
          <w:temporary/>
          <w:showingPlcHdr/>
          <w15:appearance w15:val="hidden"/>
        </w:sdtPr>
        <w:sdtContent>
          <w:r w:rsidR="00A638EC" w:rsidRPr="006B0B48">
            <w:rPr>
              <w:lang w:bidi="id-ID"/>
            </w:rPr>
            <w:t>Versi</w:t>
          </w:r>
        </w:sdtContent>
      </w:sdt>
      <w:r w:rsidR="00A638EC" w:rsidRPr="006B0B48">
        <w:rPr>
          <w:lang w:bidi="id-ID"/>
        </w:rPr>
        <w:t xml:space="preserve"> </w:t>
      </w:r>
      <w:r w:rsidR="00074AEB">
        <w:t>1.0.0</w:t>
      </w:r>
    </w:p>
    <w:p w:rsidR="00A638EC" w:rsidRPr="006B0B48" w:rsidRDefault="00717576" w:rsidP="00A638EC">
      <w:pPr>
        <w:pStyle w:val="Subtitle"/>
      </w:pPr>
      <w:r>
        <w:rPr>
          <w:lang w:bidi="id-ID"/>
        </w:rPr>
        <w:t>november</w:t>
      </w:r>
      <w:r w:rsidR="00074AEB">
        <w:rPr>
          <w:lang w:bidi="id-ID"/>
        </w:rPr>
        <w:t xml:space="preserve"> 2025</w:t>
      </w:r>
    </w:p>
    <w:p w:rsidR="00A638EC" w:rsidRPr="006B0B48" w:rsidRDefault="00A638EC" w:rsidP="00A638EC">
      <w:pPr>
        <w:pStyle w:val="Logo"/>
      </w:pPr>
      <w:r w:rsidRPr="006B0B48">
        <w:rPr>
          <w:noProof/>
          <w:lang w:bidi="id-ID"/>
        </w:rPr>
        <w:drawing>
          <wp:inline distT="0" distB="0" distL="0" distR="0" wp14:anchorId="42504A18" wp14:editId="3F35E8B4">
            <wp:extent cx="2026918" cy="1447799"/>
            <wp:effectExtent l="0" t="0" r="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6918" cy="144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Masukkan judul:"/>
        <w:tag w:val=""/>
        <w:id w:val="390237733"/>
        <w:placeholder>
          <w:docPart w:val="9DA9902F5F9C4C9CB784FBB351585904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Content>
        <w:p w:rsidR="00A638EC" w:rsidRPr="006B0B48" w:rsidRDefault="00074AEB" w:rsidP="00A638EC">
          <w:pPr>
            <w:pStyle w:val="Title"/>
          </w:pPr>
          <w:r>
            <w:t>rencana spesifikasi api</w:t>
          </w:r>
        </w:p>
      </w:sdtContent>
    </w:sdt>
    <w:sdt>
      <w:sdtPr>
        <w:alias w:val="Masukkan subjudul:"/>
        <w:tag w:val="Masukkan subjudul:"/>
        <w:id w:val="1134748392"/>
        <w:placeholder>
          <w:docPart w:val="C9802AFBA9F54582A5E60BABA1EECA9F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15:appearance w15:val="hidden"/>
        <w:text/>
      </w:sdtPr>
      <w:sdtContent>
        <w:p w:rsidR="00A638EC" w:rsidRPr="006B0B48" w:rsidRDefault="00074AEB" w:rsidP="00A638EC">
          <w:pPr>
            <w:pStyle w:val="Subtitle"/>
          </w:pPr>
          <w:r>
            <w:t>arsitekture aplikasi beckend dan frontend</w:t>
          </w:r>
        </w:p>
      </w:sdtContent>
    </w:sdt>
    <w:p w:rsidR="00A638EC" w:rsidRPr="006B0B48" w:rsidRDefault="00000000" w:rsidP="004D5282">
      <w:pPr>
        <w:pStyle w:val="Infokontak"/>
      </w:pPr>
      <w:sdt>
        <w:sdtPr>
          <w:alias w:val="Disampaikan oleh: "/>
          <w:tag w:val="Disampaikan oleh: "/>
          <w:id w:val="529071456"/>
          <w:placeholder>
            <w:docPart w:val="29E34782770B4063814990D86119E2BF"/>
          </w:placeholder>
          <w:temporary/>
          <w:showingPlcHdr/>
          <w15:appearance w15:val="hidden"/>
        </w:sdtPr>
        <w:sdtContent>
          <w:r w:rsidR="00A638EC" w:rsidRPr="006B0B48">
            <w:rPr>
              <w:lang w:bidi="id-ID"/>
            </w:rPr>
            <w:t>Disampaikan oleh:</w:t>
          </w:r>
        </w:sdtContent>
      </w:sdt>
      <w:r w:rsidR="00A638EC" w:rsidRPr="006B0B48">
        <w:rPr>
          <w:lang w:bidi="id-ID"/>
        </w:rPr>
        <w:t xml:space="preserve"> </w:t>
      </w:r>
      <w:r w:rsidR="00074AEB">
        <w:t>achamd saepudin</w:t>
      </w:r>
    </w:p>
    <w:p w:rsidR="00A638EC" w:rsidRPr="006B0B48" w:rsidRDefault="00000000" w:rsidP="004D5282">
      <w:pPr>
        <w:pStyle w:val="Infokontak"/>
      </w:pPr>
      <w:sdt>
        <w:sdtPr>
          <w:alias w:val="Masukkan nama perusahaan:"/>
          <w:tag w:val=""/>
          <w:id w:val="-874304286"/>
          <w:placeholder>
            <w:docPart w:val="3E5CE6387CE945598B39A95B2DDAB6AD"/>
          </w:placeholder>
          <w:showingPlcHdr/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Content>
          <w:r w:rsidR="00A94349" w:rsidRPr="006B0B48">
            <w:rPr>
              <w:lang w:bidi="id-ID"/>
            </w:rPr>
            <w:t>nama perusahaan</w:t>
          </w:r>
        </w:sdtContent>
      </w:sdt>
    </w:p>
    <w:p w:rsidR="00290347" w:rsidRPr="006B0B48" w:rsidRDefault="00074AEB" w:rsidP="00290347">
      <w:pPr>
        <w:pStyle w:val="Infokontak"/>
      </w:pPr>
      <w:r>
        <w:t>Tangerang</w:t>
      </w:r>
    </w:p>
    <w:sdt>
      <w:sdtPr>
        <w:alias w:val="Judul:"/>
        <w:tag w:val="Judul:"/>
        <w:id w:val="135460442"/>
        <w:placeholder>
          <w:docPart w:val="3550810CF67149D5906A8254B532651F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Content>
        <w:p w:rsidR="002A0044" w:rsidRPr="006B0B48" w:rsidRDefault="00074AEB" w:rsidP="002A0044">
          <w:pPr>
            <w:pStyle w:val="Heading1"/>
          </w:pPr>
          <w:r>
            <w:t>rencana spesifikasi api</w:t>
          </w:r>
        </w:p>
      </w:sdtContent>
    </w:sdt>
    <w:p w:rsidR="00FC58C2" w:rsidRPr="00074AEB" w:rsidRDefault="00074AEB">
      <w:r>
        <w:t xml:space="preserve">Perencanan digunakan untuk menentukan setandarisasi dalam pembuatan aplikasi </w:t>
      </w:r>
      <w:r>
        <w:rPr>
          <w:i/>
          <w:iCs/>
        </w:rPr>
        <w:t xml:space="preserve">beck-end </w:t>
      </w:r>
      <w:r>
        <w:t xml:space="preserve">dan </w:t>
      </w:r>
      <w:r>
        <w:rPr>
          <w:i/>
          <w:iCs/>
        </w:rPr>
        <w:t xml:space="preserve">front-end </w:t>
      </w:r>
      <w:r>
        <w:t>agar ruang lingkup pembuatannya tidak melebar dan selaras dengan tujuan bisnis di version 1.0.0</w:t>
      </w:r>
    </w:p>
    <w:p w:rsidR="00FC58C2" w:rsidRPr="006B0B48" w:rsidRDefault="00000000">
      <w:pPr>
        <w:pStyle w:val="Heading2"/>
      </w:pPr>
      <w:sdt>
        <w:sdtPr>
          <w:alias w:val="Gambaran umum rencana:"/>
          <w:tag w:val="Gambaran umum rencana:"/>
          <w:id w:val="1961144324"/>
          <w:placeholder>
            <w:docPart w:val="D2D2B3BE55DB43FCACFD87E275037FFC"/>
          </w:placeholder>
          <w:temporary/>
          <w:showingPlcHdr/>
          <w15:appearance w15:val="hidden"/>
        </w:sdtPr>
        <w:sdtContent>
          <w:r w:rsidR="00547E56" w:rsidRPr="006B0B48">
            <w:rPr>
              <w:lang w:bidi="id-ID"/>
            </w:rPr>
            <w:t>Gambaran Umum Rencana</w:t>
          </w:r>
        </w:sdtContent>
      </w:sdt>
    </w:p>
    <w:tbl>
      <w:tblPr>
        <w:tblStyle w:val="GridTable1Light-Accent2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Gambaran umum rencana"/>
      </w:tblPr>
      <w:tblGrid>
        <w:gridCol w:w="2411"/>
        <w:gridCol w:w="6615"/>
      </w:tblGrid>
      <w:tr w:rsidR="00FC58C2" w:rsidRPr="006B0B48" w:rsidTr="00FC5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5" w:type="dxa"/>
            <w:tcBorders>
              <w:top w:val="nil"/>
              <w:left w:val="nil"/>
            </w:tcBorders>
            <w:vAlign w:val="bottom"/>
          </w:tcPr>
          <w:p w:rsidR="00FC58C2" w:rsidRPr="006B0B48" w:rsidRDefault="00000000">
            <w:sdt>
              <w:sdtPr>
                <w:alias w:val="Pelaksanaan:"/>
                <w:tag w:val="Praktek:"/>
                <w:id w:val="1922374000"/>
                <w:placeholder>
                  <w:docPart w:val="B10C4732BEE9406190664ED9F01BCDF9"/>
                </w:placeholder>
                <w:temporary/>
                <w:showingPlcHdr/>
                <w15:appearance w15:val="hidden"/>
              </w:sdtPr>
              <w:sdtContent>
                <w:r w:rsidR="00547E56" w:rsidRPr="006B0B48">
                  <w:rPr>
                    <w:lang w:bidi="id-ID"/>
                  </w:rPr>
                  <w:t>Pelaksanaan:</w:t>
                </w:r>
              </w:sdtContent>
            </w:sdt>
          </w:p>
        </w:tc>
        <w:tc>
          <w:tcPr>
            <w:tcW w:w="6895" w:type="dxa"/>
            <w:tcBorders>
              <w:top w:val="nil"/>
              <w:right w:val="nil"/>
            </w:tcBorders>
            <w:vAlign w:val="bottom"/>
          </w:tcPr>
          <w:p w:rsidR="00FC58C2" w:rsidRPr="006B0B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Nama:"/>
                <w:tag w:val="Nama:"/>
                <w:id w:val="654177610"/>
                <w:placeholder>
                  <w:docPart w:val="C3A116C2247D45548418A4AD29AA0132"/>
                </w:placeholder>
                <w:temporary/>
                <w:showingPlcHdr/>
                <w15:appearance w15:val="hidden"/>
              </w:sdtPr>
              <w:sdtContent>
                <w:r w:rsidR="005A54FA" w:rsidRPr="006B0B48">
                  <w:rPr>
                    <w:lang w:bidi="id-ID"/>
                  </w:rPr>
                  <w:t>Nama</w:t>
                </w:r>
              </w:sdtContent>
            </w:sdt>
            <w:r w:rsidR="006104C4" w:rsidRPr="006B0B48">
              <w:rPr>
                <w:lang w:bidi="id-ID"/>
              </w:rPr>
              <w:t xml:space="preserve"> </w:t>
            </w:r>
          </w:p>
        </w:tc>
      </w:tr>
      <w:tr w:rsidR="00FC58C2" w:rsidRPr="006B0B48" w:rsidTr="00FC5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5" w:type="dxa"/>
            <w:tcBorders>
              <w:left w:val="nil"/>
            </w:tcBorders>
          </w:tcPr>
          <w:p w:rsidR="00FC58C2" w:rsidRPr="006B0B48" w:rsidRDefault="00000000">
            <w:sdt>
              <w:sdtPr>
                <w:alias w:val="Nama kampanye:"/>
                <w:tag w:val="Nama kampanye:"/>
                <w:id w:val="-1374232419"/>
                <w:placeholder>
                  <w:docPart w:val="6C2316A1E6424860A29E444AD159EFE9"/>
                </w:placeholder>
                <w:temporary/>
                <w:showingPlcHdr/>
                <w15:appearance w15:val="hidden"/>
              </w:sdtPr>
              <w:sdtContent>
                <w:r w:rsidR="00547E56" w:rsidRPr="006B0B48">
                  <w:rPr>
                    <w:lang w:bidi="id-ID"/>
                  </w:rPr>
                  <w:t>Nama Kampanye:</w:t>
                </w:r>
              </w:sdtContent>
            </w:sdt>
          </w:p>
        </w:tc>
        <w:tc>
          <w:tcPr>
            <w:tcW w:w="6895" w:type="dxa"/>
            <w:tcBorders>
              <w:right w:val="nil"/>
            </w:tcBorders>
          </w:tcPr>
          <w:p w:rsidR="00FC58C2" w:rsidRPr="006B0B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Masukkan nama kampanye:"/>
                <w:tag w:val="Masukkan nama kampanye:"/>
                <w:id w:val="-1830291355"/>
                <w:placeholder>
                  <w:docPart w:val="7E664C4756CA41088B2A1B2167F5792E"/>
                </w:placeholder>
                <w:temporary/>
                <w:showingPlcHdr/>
                <w15:appearance w15:val="hidden"/>
              </w:sdtPr>
              <w:sdtContent>
                <w:r w:rsidR="00547E56" w:rsidRPr="006B0B48">
                  <w:rPr>
                    <w:lang w:bidi="id-ID"/>
                  </w:rPr>
                  <w:t>Nama kampanye</w:t>
                </w:r>
              </w:sdtContent>
            </w:sdt>
            <w:r w:rsidR="006104C4" w:rsidRPr="006B0B48">
              <w:rPr>
                <w:lang w:bidi="id-ID"/>
              </w:rPr>
              <w:t xml:space="preserve"> </w:t>
            </w:r>
          </w:p>
        </w:tc>
      </w:tr>
      <w:tr w:rsidR="00FC58C2" w:rsidRPr="006B0B48" w:rsidTr="00FC5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5" w:type="dxa"/>
            <w:tcBorders>
              <w:left w:val="nil"/>
            </w:tcBorders>
          </w:tcPr>
          <w:p w:rsidR="00FC58C2" w:rsidRPr="006B0B48" w:rsidRDefault="00000000">
            <w:sdt>
              <w:sdtPr>
                <w:alias w:val="Manajer kampanye:"/>
                <w:tag w:val="Manajer kampanye:"/>
                <w:id w:val="205151666"/>
                <w:placeholder>
                  <w:docPart w:val="0215BC298701408A80D951B048E15539"/>
                </w:placeholder>
                <w:temporary/>
                <w:showingPlcHdr/>
                <w15:appearance w15:val="hidden"/>
              </w:sdtPr>
              <w:sdtContent>
                <w:r w:rsidR="00547E56" w:rsidRPr="006B0B48">
                  <w:rPr>
                    <w:lang w:bidi="id-ID"/>
                  </w:rPr>
                  <w:t>Manajer Kampanye:</w:t>
                </w:r>
              </w:sdtContent>
            </w:sdt>
          </w:p>
        </w:tc>
        <w:tc>
          <w:tcPr>
            <w:tcW w:w="6895" w:type="dxa"/>
            <w:tcBorders>
              <w:right w:val="nil"/>
            </w:tcBorders>
          </w:tcPr>
          <w:p w:rsidR="00FC58C2" w:rsidRPr="006B0B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Masukkan nama manajer:"/>
                <w:tag w:val="Masukkan nama manajer:"/>
                <w:id w:val="-15001074"/>
                <w:placeholder>
                  <w:docPart w:val="DDA04BF7974E4DB9A0354AD71CD45034"/>
                </w:placeholder>
                <w:temporary/>
                <w:showingPlcHdr/>
                <w15:appearance w15:val="hidden"/>
              </w:sdtPr>
              <w:sdtContent>
                <w:r w:rsidR="00547E56" w:rsidRPr="006B0B48">
                  <w:rPr>
                    <w:lang w:bidi="id-ID"/>
                  </w:rPr>
                  <w:t>Nama manajer</w:t>
                </w:r>
              </w:sdtContent>
            </w:sdt>
            <w:r w:rsidR="006104C4" w:rsidRPr="006B0B48">
              <w:rPr>
                <w:lang w:bidi="id-ID"/>
              </w:rPr>
              <w:t xml:space="preserve"> </w:t>
            </w:r>
          </w:p>
        </w:tc>
      </w:tr>
      <w:tr w:rsidR="00FC58C2" w:rsidRPr="006B0B48" w:rsidTr="00FC5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5" w:type="dxa"/>
            <w:tcBorders>
              <w:left w:val="nil"/>
            </w:tcBorders>
          </w:tcPr>
          <w:p w:rsidR="00FC58C2" w:rsidRPr="006B0B48" w:rsidRDefault="00000000">
            <w:sdt>
              <w:sdtPr>
                <w:alias w:val="Staf ahli:"/>
                <w:tag w:val="Staf ahli:"/>
                <w:id w:val="-1840003167"/>
                <w:placeholder>
                  <w:docPart w:val="7B073894196E48C19672D0F2DEDBBD9A"/>
                </w:placeholder>
                <w:temporary/>
                <w:showingPlcHdr/>
                <w15:appearance w15:val="hidden"/>
              </w:sdtPr>
              <w:sdtContent>
                <w:r w:rsidR="00547E56" w:rsidRPr="006B0B48">
                  <w:rPr>
                    <w:lang w:bidi="id-ID"/>
                  </w:rPr>
                  <w:t>Staf Ahli:</w:t>
                </w:r>
              </w:sdtContent>
            </w:sdt>
          </w:p>
        </w:tc>
        <w:tc>
          <w:tcPr>
            <w:tcW w:w="6895" w:type="dxa"/>
            <w:tcBorders>
              <w:right w:val="nil"/>
            </w:tcBorders>
          </w:tcPr>
          <w:p w:rsidR="00FC58C2" w:rsidRPr="006B0B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Masukkan nama ahli:"/>
                <w:tag w:val="Masukkan nama ahli:"/>
                <w:id w:val="-66112807"/>
                <w:placeholder>
                  <w:docPart w:val="6F26E6B1813746A0AE5CF7B3CEB879B7"/>
                </w:placeholder>
                <w:temporary/>
                <w:showingPlcHdr/>
                <w15:appearance w15:val="hidden"/>
              </w:sdtPr>
              <w:sdtContent>
                <w:r w:rsidR="00547E56" w:rsidRPr="006B0B48">
                  <w:rPr>
                    <w:lang w:bidi="id-ID"/>
                  </w:rPr>
                  <w:t>Nama ahli</w:t>
                </w:r>
              </w:sdtContent>
            </w:sdt>
            <w:r w:rsidR="006104C4" w:rsidRPr="006B0B48">
              <w:rPr>
                <w:lang w:bidi="id-ID"/>
              </w:rPr>
              <w:t xml:space="preserve"> </w:t>
            </w:r>
          </w:p>
        </w:tc>
      </w:tr>
    </w:tbl>
    <w:p w:rsidR="00FC58C2" w:rsidRPr="006B0B48" w:rsidRDefault="00074AEB">
      <w:pPr>
        <w:pStyle w:val="Heading2"/>
      </w:pPr>
      <w:r>
        <w:t>Version history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4AEB" w:rsidTr="00074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074AEB" w:rsidRDefault="00074AEB">
            <w:pPr>
              <w:ind w:left="0"/>
            </w:pPr>
            <w:r>
              <w:t>Tanggal</w:t>
            </w:r>
          </w:p>
        </w:tc>
        <w:tc>
          <w:tcPr>
            <w:tcW w:w="3005" w:type="dxa"/>
          </w:tcPr>
          <w:p w:rsidR="00074AEB" w:rsidRDefault="00074AEB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Perubahan</w:t>
            </w:r>
          </w:p>
        </w:tc>
        <w:tc>
          <w:tcPr>
            <w:tcW w:w="3006" w:type="dxa"/>
          </w:tcPr>
          <w:p w:rsidR="00074AEB" w:rsidRDefault="00074AEB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Created By</w:t>
            </w:r>
          </w:p>
        </w:tc>
      </w:tr>
      <w:tr w:rsidR="00074AEB" w:rsidTr="00074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074AEB" w:rsidRDefault="00074AEB">
            <w:pPr>
              <w:ind w:left="0"/>
            </w:pPr>
            <w:r>
              <w:t>Senin, 24 November 2025</w:t>
            </w:r>
          </w:p>
        </w:tc>
        <w:tc>
          <w:tcPr>
            <w:tcW w:w="3005" w:type="dxa"/>
          </w:tcPr>
          <w:p w:rsidR="00074AEB" w:rsidRDefault="00074A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Pembuatan API V1.0.0</w:t>
            </w:r>
          </w:p>
        </w:tc>
        <w:tc>
          <w:tcPr>
            <w:tcW w:w="3006" w:type="dxa"/>
          </w:tcPr>
          <w:p w:rsidR="00074AEB" w:rsidRDefault="00074A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Achmad Saepudin</w:t>
            </w:r>
          </w:p>
        </w:tc>
      </w:tr>
      <w:tr w:rsidR="00074AEB" w:rsidTr="00074A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074AEB" w:rsidRDefault="00074AEB">
            <w:pPr>
              <w:ind w:left="0"/>
            </w:pPr>
          </w:p>
        </w:tc>
        <w:tc>
          <w:tcPr>
            <w:tcW w:w="3005" w:type="dxa"/>
          </w:tcPr>
          <w:p w:rsidR="00074AEB" w:rsidRDefault="00074AE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:rsidR="00074AEB" w:rsidRDefault="00074AE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74AEB" w:rsidTr="00074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074AEB" w:rsidRDefault="00074AEB">
            <w:pPr>
              <w:ind w:left="0"/>
            </w:pPr>
          </w:p>
        </w:tc>
        <w:tc>
          <w:tcPr>
            <w:tcW w:w="3005" w:type="dxa"/>
          </w:tcPr>
          <w:p w:rsidR="00074AEB" w:rsidRDefault="00074A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:rsidR="00074AEB" w:rsidRDefault="00074A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FC58C2" w:rsidRPr="006B0B48" w:rsidRDefault="00FC58C2"/>
    <w:p w:rsidR="00FC58C2" w:rsidRPr="006B0B48" w:rsidRDefault="00074AEB">
      <w:pPr>
        <w:pStyle w:val="Heading2"/>
      </w:pPr>
      <w:r>
        <w:t>Media dan Website terkait</w:t>
      </w:r>
    </w:p>
    <w:p w:rsidR="00FC58C2" w:rsidRDefault="00074AEB" w:rsidP="00074AEB">
      <w:pPr>
        <w:pStyle w:val="ListParagraph"/>
        <w:numPr>
          <w:ilvl w:val="0"/>
          <w:numId w:val="14"/>
        </w:numPr>
      </w:pPr>
      <w:r>
        <w:t>GitHub Repository</w:t>
      </w:r>
    </w:p>
    <w:p w:rsidR="00074AEB" w:rsidRDefault="00074AEB" w:rsidP="00074AEB">
      <w:pPr>
        <w:pStyle w:val="ListParagraph"/>
        <w:ind w:left="432"/>
      </w:pPr>
      <w:hyperlink r:id="rId12" w:history="1">
        <w:r w:rsidRPr="00074AEB">
          <w:rPr>
            <w:rStyle w:val="Hyperlink"/>
          </w:rPr>
          <w:t>https://github.com/AchmadSae?tab=repositories</w:t>
        </w:r>
      </w:hyperlink>
    </w:p>
    <w:p w:rsidR="00074AEB" w:rsidRDefault="00074AEB" w:rsidP="00074AEB">
      <w:pPr>
        <w:pStyle w:val="ListParagraph"/>
        <w:numPr>
          <w:ilvl w:val="0"/>
          <w:numId w:val="14"/>
        </w:numPr>
      </w:pPr>
      <w:r>
        <w:t>Notion Trackers</w:t>
      </w:r>
    </w:p>
    <w:p w:rsidR="00074AEB" w:rsidRDefault="00074AEB" w:rsidP="00074AEB">
      <w:pPr>
        <w:ind w:left="432"/>
      </w:pPr>
      <w:hyperlink r:id="rId13" w:history="1">
        <w:r w:rsidRPr="00074AEB">
          <w:rPr>
            <w:rStyle w:val="Hyperlink"/>
          </w:rPr>
          <w:t>(7) UB Apps - Travel Platform Project Planning</w:t>
        </w:r>
      </w:hyperlink>
    </w:p>
    <w:p w:rsidR="00074AEB" w:rsidRPr="006B0B48" w:rsidRDefault="00074AEB" w:rsidP="00074AEB">
      <w:pPr>
        <w:pStyle w:val="ListParagraph"/>
        <w:numPr>
          <w:ilvl w:val="0"/>
          <w:numId w:val="14"/>
        </w:numPr>
      </w:pPr>
      <w:r>
        <w:t>Figma</w:t>
      </w:r>
    </w:p>
    <w:p w:rsidR="00FC58C2" w:rsidRPr="006B0B48" w:rsidRDefault="00074AEB">
      <w:pPr>
        <w:pStyle w:val="Heading3"/>
      </w:pPr>
      <w:r>
        <w:t>Seputar Bisnis</w:t>
      </w:r>
    </w:p>
    <w:sdt>
      <w:sdtPr>
        <w:alias w:val="Masukkan demografi produk Anda:"/>
        <w:tag w:val="Masukkan demografi produk Anda:"/>
        <w:id w:val="459075036"/>
        <w:placeholder>
          <w:docPart w:val="5FE8DEBBC5144666A8FD6B243817E92E"/>
        </w:placeholder>
        <w:temporary/>
        <w:showingPlcHdr/>
        <w15:appearance w15:val="hidden"/>
      </w:sdtPr>
      <w:sdtContent>
        <w:p w:rsidR="00FC58C2" w:rsidRPr="006B0B48" w:rsidRDefault="004F0E9B">
          <w:r w:rsidRPr="006B0B48">
            <w:rPr>
              <w:lang w:bidi="id-ID"/>
            </w:rPr>
            <w:t>Uraikan demografi produk Anda.</w:t>
          </w:r>
        </w:p>
      </w:sdtContent>
    </w:sdt>
    <w:p w:rsidR="00FC58C2" w:rsidRPr="006B0B48" w:rsidRDefault="00074AEB">
      <w:pPr>
        <w:pStyle w:val="Heading3"/>
      </w:pPr>
      <w:r>
        <w:t>tujuan</w:t>
      </w:r>
    </w:p>
    <w:p w:rsidR="00FC58C2" w:rsidRPr="006B0B48" w:rsidRDefault="00074AEB">
      <w:r w:rsidRPr="00074AEB">
        <w:t xml:space="preserve">Kemudahaan dalam pemesanan Travel ( </w:t>
      </w:r>
      <w:r w:rsidRPr="00074AEB">
        <w:rPr>
          <w:i/>
          <w:iCs/>
        </w:rPr>
        <w:t xml:space="preserve">khususnya Halal Travel dan </w:t>
      </w:r>
      <w:r w:rsidRPr="00074AEB">
        <w:t xml:space="preserve">Umroh mandiri ). Kemudahan dalam mengelola content overview dan management orders. Platform ini sebagai alat dalam extend branding UB dengan spesifik ke lini bisnis yang terspisah ( </w:t>
      </w:r>
      <w:r w:rsidRPr="00074AEB">
        <w:rPr>
          <w:i/>
          <w:iCs/>
        </w:rPr>
        <w:t xml:space="preserve">re-branding </w:t>
      </w:r>
      <w:r w:rsidRPr="00074AEB">
        <w:t>). Platform ini sebagai tools dalam Marketing Team yang di kolaborasi dengan product manager secara branding.</w:t>
      </w:r>
    </w:p>
    <w:p w:rsidR="00FC58C2" w:rsidRPr="006B0B48" w:rsidRDefault="00074AEB">
      <w:pPr>
        <w:pStyle w:val="Heading2"/>
      </w:pPr>
      <w:r>
        <w:t>V1.0.0 fitur</w:t>
      </w:r>
    </w:p>
    <w:p w:rsidR="00FC58C2" w:rsidRDefault="00074AEB" w:rsidP="00074AEB">
      <w:pPr>
        <w:pStyle w:val="ListParagraph"/>
        <w:numPr>
          <w:ilvl w:val="0"/>
          <w:numId w:val="15"/>
        </w:numPr>
      </w:pPr>
      <w:r>
        <w:t>Management System ( CMS )</w:t>
      </w:r>
    </w:p>
    <w:p w:rsidR="00074AEB" w:rsidRDefault="00074AEB" w:rsidP="00074AEB">
      <w:pPr>
        <w:pStyle w:val="ListParagraph"/>
        <w:ind w:left="432"/>
      </w:pPr>
    </w:p>
    <w:p w:rsidR="00074AEB" w:rsidRDefault="00074AEB" w:rsidP="00074AEB">
      <w:pPr>
        <w:pStyle w:val="ListParagraph"/>
        <w:numPr>
          <w:ilvl w:val="0"/>
          <w:numId w:val="16"/>
        </w:numPr>
      </w:pPr>
      <w:r>
        <w:t>Membuat Conetnt Artikel Sederhana secara cepat dengan templating yang tersedia</w:t>
      </w:r>
    </w:p>
    <w:p w:rsidR="00074AEB" w:rsidRDefault="00074AEB" w:rsidP="00074AEB">
      <w:pPr>
        <w:pStyle w:val="ListParagraph"/>
        <w:numPr>
          <w:ilvl w:val="0"/>
          <w:numId w:val="16"/>
        </w:numPr>
      </w:pPr>
      <w:r>
        <w:t>Analisa data penjualan, data artikel</w:t>
      </w:r>
    </w:p>
    <w:p w:rsidR="00074AEB" w:rsidRDefault="00585B8D" w:rsidP="00074AEB">
      <w:pPr>
        <w:pStyle w:val="ListParagraph"/>
        <w:numPr>
          <w:ilvl w:val="0"/>
          <w:numId w:val="16"/>
        </w:numPr>
      </w:pPr>
      <w:r>
        <w:t>Export data ke CSV, PDF</w:t>
      </w:r>
    </w:p>
    <w:p w:rsidR="00585B8D" w:rsidRDefault="00585B8D" w:rsidP="00585B8D">
      <w:pPr>
        <w:pStyle w:val="ListParagraph"/>
        <w:numPr>
          <w:ilvl w:val="0"/>
          <w:numId w:val="16"/>
        </w:numPr>
      </w:pPr>
      <w:r>
        <w:t>Pelayanan booking manual dan pembayaran manual</w:t>
      </w:r>
    </w:p>
    <w:p w:rsidR="00585B8D" w:rsidRPr="00585B8D" w:rsidRDefault="00585B8D" w:rsidP="00585B8D">
      <w:pPr>
        <w:pStyle w:val="ListParagraph"/>
        <w:numPr>
          <w:ilvl w:val="0"/>
          <w:numId w:val="15"/>
        </w:numPr>
      </w:pPr>
      <w:r>
        <w:rPr>
          <w:i/>
          <w:iCs/>
        </w:rPr>
        <w:lastRenderedPageBreak/>
        <w:t>Static Landing Page</w:t>
      </w:r>
    </w:p>
    <w:p w:rsidR="00585B8D" w:rsidRDefault="00585B8D" w:rsidP="00585B8D">
      <w:pPr>
        <w:pStyle w:val="ListParagraph"/>
        <w:ind w:left="432"/>
      </w:pPr>
    </w:p>
    <w:p w:rsidR="00585B8D" w:rsidRDefault="00585B8D" w:rsidP="00585B8D">
      <w:pPr>
        <w:pStyle w:val="ListParagraph"/>
        <w:numPr>
          <w:ilvl w:val="0"/>
          <w:numId w:val="16"/>
        </w:numPr>
      </w:pPr>
      <w:r>
        <w:t>Pembelian Product Secara Otomoatis</w:t>
      </w:r>
    </w:p>
    <w:p w:rsidR="00585B8D" w:rsidRDefault="00585B8D" w:rsidP="00585B8D">
      <w:pPr>
        <w:pStyle w:val="ListParagraph"/>
        <w:numPr>
          <w:ilvl w:val="0"/>
          <w:numId w:val="16"/>
        </w:numPr>
      </w:pPr>
      <w:r>
        <w:t xml:space="preserve">Email dan </w:t>
      </w:r>
      <w:r>
        <w:rPr>
          <w:i/>
          <w:iCs/>
        </w:rPr>
        <w:t xml:space="preserve">Receipt </w:t>
      </w:r>
      <w:r>
        <w:t>konfirmasi</w:t>
      </w:r>
    </w:p>
    <w:p w:rsidR="00585B8D" w:rsidRPr="00585B8D" w:rsidRDefault="00585B8D" w:rsidP="00585B8D">
      <w:pPr>
        <w:pStyle w:val="ListParagraph"/>
        <w:numPr>
          <w:ilvl w:val="0"/>
          <w:numId w:val="16"/>
        </w:numPr>
      </w:pPr>
      <w:r>
        <w:t>Artikel dinamis</w:t>
      </w:r>
    </w:p>
    <w:p w:rsidR="00585B8D" w:rsidRDefault="00585B8D" w:rsidP="00585B8D"/>
    <w:p w:rsidR="00585B8D" w:rsidRPr="006B0B48" w:rsidRDefault="00585B8D" w:rsidP="00585B8D"/>
    <w:p w:rsidR="00585B8D" w:rsidRPr="00585B8D" w:rsidRDefault="00585B8D" w:rsidP="00585B8D">
      <w:pPr>
        <w:pStyle w:val="Heading2"/>
      </w:pPr>
      <w:r>
        <w:t>Rencangan Tech Stack aplikasi</w:t>
      </w:r>
    </w:p>
    <w:p w:rsidR="00FC58C2" w:rsidRPr="00585B8D" w:rsidRDefault="00585B8D" w:rsidP="005B2EAF">
      <w:r>
        <w:t xml:space="preserve">Rancangan ini bersifat </w:t>
      </w:r>
      <w:r>
        <w:rPr>
          <w:i/>
          <w:iCs/>
        </w:rPr>
        <w:t xml:space="preserve">sessional </w:t>
      </w:r>
      <w:r>
        <w:t>dan bisa berubah sesuai kebutuhan dan version yang dikembangkan</w:t>
      </w:r>
    </w:p>
    <w:p w:rsidR="00FC58C2" w:rsidRPr="00585B8D" w:rsidRDefault="00585B8D">
      <w:pPr>
        <w:pStyle w:val="Heading3"/>
        <w:rPr>
          <w:i/>
          <w:iCs/>
        </w:rPr>
      </w:pPr>
      <w:r>
        <w:rPr>
          <w:i/>
          <w:iCs/>
        </w:rPr>
        <w:t>FRONT END</w:t>
      </w:r>
    </w:p>
    <w:p w:rsidR="00FC58C2" w:rsidRDefault="00585B8D">
      <w:r>
        <w:t xml:space="preserve">Di gunakan untuk calon pembeli yang mengunjungi website untuk tujuan pengenalan brand dan melakukan pembelian, serta admin dengan role management,sales sebagai pelaku </w:t>
      </w:r>
      <w:r>
        <w:rPr>
          <w:i/>
          <w:iCs/>
        </w:rPr>
        <w:t>content management system</w:t>
      </w:r>
      <w:r>
        <w:t>.</w:t>
      </w:r>
    </w:p>
    <w:p w:rsidR="00585B8D" w:rsidRPr="00496BF3" w:rsidRDefault="00585B8D" w:rsidP="00585B8D">
      <w:pPr>
        <w:pStyle w:val="ListParagraph"/>
        <w:numPr>
          <w:ilvl w:val="0"/>
          <w:numId w:val="18"/>
        </w:numPr>
        <w:rPr>
          <w:i/>
          <w:iCs/>
        </w:rPr>
      </w:pPr>
      <w:r w:rsidRPr="00496BF3">
        <w:rPr>
          <w:i/>
          <w:iCs/>
        </w:rPr>
        <w:t>Framework</w:t>
      </w:r>
    </w:p>
    <w:p w:rsidR="00585B8D" w:rsidRDefault="00585B8D" w:rsidP="00585B8D">
      <w:pPr>
        <w:pStyle w:val="ListParagraph"/>
        <w:numPr>
          <w:ilvl w:val="0"/>
          <w:numId w:val="19"/>
        </w:numPr>
      </w:pPr>
      <w:r>
        <w:t xml:space="preserve">Vue JS ( </w:t>
      </w:r>
      <w:r>
        <w:rPr>
          <w:i/>
          <w:iCs/>
        </w:rPr>
        <w:t xml:space="preserve">optional </w:t>
      </w:r>
      <w:r>
        <w:t>) bisa menggunakan JS native</w:t>
      </w:r>
    </w:p>
    <w:p w:rsidR="00585B8D" w:rsidRPr="00496BF3" w:rsidRDefault="00585B8D" w:rsidP="00585B8D">
      <w:pPr>
        <w:pStyle w:val="ListParagraph"/>
        <w:numPr>
          <w:ilvl w:val="0"/>
          <w:numId w:val="18"/>
        </w:numPr>
        <w:rPr>
          <w:i/>
          <w:iCs/>
        </w:rPr>
      </w:pPr>
      <w:r w:rsidRPr="00496BF3">
        <w:rPr>
          <w:i/>
          <w:iCs/>
        </w:rPr>
        <w:t>Mobile App</w:t>
      </w:r>
    </w:p>
    <w:p w:rsidR="00585B8D" w:rsidRDefault="00585B8D" w:rsidP="00585B8D">
      <w:pPr>
        <w:pStyle w:val="ListParagraph"/>
        <w:ind w:left="432"/>
        <w:rPr>
          <w:i/>
          <w:iCs/>
        </w:rPr>
      </w:pPr>
      <w:r>
        <w:rPr>
          <w:i/>
          <w:iCs/>
        </w:rPr>
        <w:t>Dalam proses</w:t>
      </w:r>
    </w:p>
    <w:p w:rsidR="00585B8D" w:rsidRPr="00496BF3" w:rsidRDefault="00496BF3" w:rsidP="00585B8D">
      <w:pPr>
        <w:pStyle w:val="ListParagraph"/>
        <w:numPr>
          <w:ilvl w:val="0"/>
          <w:numId w:val="18"/>
        </w:numPr>
      </w:pPr>
      <w:r>
        <w:rPr>
          <w:i/>
          <w:iCs/>
        </w:rPr>
        <w:t>UI Libary/Design System</w:t>
      </w:r>
    </w:p>
    <w:p w:rsidR="00496BF3" w:rsidRDefault="00496BF3" w:rsidP="00496BF3">
      <w:pPr>
        <w:pStyle w:val="ListParagraph"/>
        <w:numPr>
          <w:ilvl w:val="0"/>
          <w:numId w:val="20"/>
        </w:numPr>
      </w:pPr>
      <w:r>
        <w:t>Bootstrap</w:t>
      </w:r>
    </w:p>
    <w:p w:rsidR="00496BF3" w:rsidRDefault="00496BF3" w:rsidP="00496BF3">
      <w:pPr>
        <w:pStyle w:val="ListParagraph"/>
        <w:numPr>
          <w:ilvl w:val="0"/>
          <w:numId w:val="20"/>
        </w:numPr>
      </w:pPr>
      <w:r>
        <w:t xml:space="preserve">Flaticon </w:t>
      </w:r>
    </w:p>
    <w:p w:rsidR="00496BF3" w:rsidRPr="00496BF3" w:rsidRDefault="00496BF3" w:rsidP="00496BF3">
      <w:pPr>
        <w:pStyle w:val="ListParagraph"/>
        <w:numPr>
          <w:ilvl w:val="0"/>
          <w:numId w:val="20"/>
        </w:numPr>
      </w:pPr>
      <w:r>
        <w:t>Metronic template</w:t>
      </w:r>
    </w:p>
    <w:p w:rsidR="00FC58C2" w:rsidRPr="00496BF3" w:rsidRDefault="00496BF3">
      <w:pPr>
        <w:pStyle w:val="Heading3"/>
        <w:rPr>
          <w:i/>
          <w:iCs/>
        </w:rPr>
      </w:pPr>
      <w:r>
        <w:rPr>
          <w:i/>
          <w:iCs/>
        </w:rPr>
        <w:t>BACKEND (Busines Logic api)</w:t>
      </w:r>
    </w:p>
    <w:p w:rsidR="00496BF3" w:rsidRDefault="00496BF3" w:rsidP="00496BF3">
      <w:r>
        <w:rPr>
          <w:i/>
          <w:iCs/>
        </w:rPr>
        <w:t xml:space="preserve">Backend </w:t>
      </w:r>
      <w:r>
        <w:t>memproses dari sisi landing dan admin.</w:t>
      </w:r>
    </w:p>
    <w:p w:rsidR="00496BF3" w:rsidRPr="00496BF3" w:rsidRDefault="00496BF3" w:rsidP="00496BF3">
      <w:pPr>
        <w:pStyle w:val="ListParagraph"/>
        <w:numPr>
          <w:ilvl w:val="0"/>
          <w:numId w:val="21"/>
        </w:numPr>
      </w:pPr>
      <w:r>
        <w:rPr>
          <w:i/>
          <w:iCs/>
        </w:rPr>
        <w:t>Framework</w:t>
      </w:r>
    </w:p>
    <w:p w:rsidR="00496BF3" w:rsidRDefault="00496BF3" w:rsidP="00496BF3">
      <w:pPr>
        <w:pStyle w:val="ListParagraph"/>
        <w:numPr>
          <w:ilvl w:val="0"/>
          <w:numId w:val="22"/>
        </w:numPr>
      </w:pPr>
      <w:r>
        <w:t>Laravel V12.*</w:t>
      </w:r>
    </w:p>
    <w:p w:rsidR="00496BF3" w:rsidRPr="00496BF3" w:rsidRDefault="00496BF3" w:rsidP="00496BF3">
      <w:pPr>
        <w:pStyle w:val="ListParagraph"/>
        <w:numPr>
          <w:ilvl w:val="0"/>
          <w:numId w:val="21"/>
        </w:numPr>
      </w:pPr>
      <w:r>
        <w:t xml:space="preserve">Fitur </w:t>
      </w:r>
      <w:r>
        <w:rPr>
          <w:i/>
          <w:iCs/>
        </w:rPr>
        <w:t>Backend</w:t>
      </w:r>
    </w:p>
    <w:p w:rsidR="00496BF3" w:rsidRDefault="00496BF3" w:rsidP="00496BF3">
      <w:pPr>
        <w:pStyle w:val="ListParagraph"/>
        <w:numPr>
          <w:ilvl w:val="0"/>
          <w:numId w:val="23"/>
        </w:numPr>
      </w:pPr>
      <w:r>
        <w:t>Authentication &amp; Role Management</w:t>
      </w:r>
    </w:p>
    <w:p w:rsidR="00496BF3" w:rsidRDefault="00496BF3" w:rsidP="00496BF3">
      <w:pPr>
        <w:pStyle w:val="ListParagraph"/>
        <w:numPr>
          <w:ilvl w:val="0"/>
          <w:numId w:val="23"/>
        </w:numPr>
      </w:pPr>
      <w:r>
        <w:t>Ordering System</w:t>
      </w:r>
    </w:p>
    <w:p w:rsidR="00496BF3" w:rsidRDefault="00496BF3" w:rsidP="00496BF3">
      <w:pPr>
        <w:pStyle w:val="ListParagraph"/>
        <w:numPr>
          <w:ilvl w:val="0"/>
          <w:numId w:val="23"/>
        </w:numPr>
      </w:pPr>
      <w:r>
        <w:t xml:space="preserve">Artikel ( </w:t>
      </w:r>
      <w:r>
        <w:rPr>
          <w:i/>
          <w:iCs/>
        </w:rPr>
        <w:t xml:space="preserve">Content management system </w:t>
      </w:r>
      <w:r>
        <w:t xml:space="preserve">) </w:t>
      </w:r>
    </w:p>
    <w:p w:rsidR="00496BF3" w:rsidRDefault="00496BF3" w:rsidP="00496BF3">
      <w:pPr>
        <w:pStyle w:val="ListParagraph"/>
        <w:numPr>
          <w:ilvl w:val="0"/>
          <w:numId w:val="23"/>
        </w:numPr>
      </w:pPr>
      <w:r>
        <w:t>Analisa dan Export Data</w:t>
      </w:r>
    </w:p>
    <w:p w:rsidR="00FC58C2" w:rsidRPr="006B0B48" w:rsidRDefault="00496BF3" w:rsidP="00496BF3">
      <w:pPr>
        <w:pStyle w:val="ListParagraph"/>
        <w:numPr>
          <w:ilvl w:val="0"/>
          <w:numId w:val="23"/>
        </w:numPr>
      </w:pPr>
      <w:r>
        <w:rPr>
          <w:i/>
          <w:iCs/>
        </w:rPr>
        <w:t>Notification Service</w:t>
      </w:r>
    </w:p>
    <w:p w:rsidR="00FC58C2" w:rsidRPr="00496BF3" w:rsidRDefault="00496BF3">
      <w:pPr>
        <w:pStyle w:val="Heading3"/>
        <w:rPr>
          <w:i/>
          <w:iCs/>
        </w:rPr>
      </w:pPr>
      <w:r>
        <w:t xml:space="preserve">Database &amp; </w:t>
      </w:r>
      <w:r>
        <w:rPr>
          <w:i/>
          <w:iCs/>
        </w:rPr>
        <w:t>Storage</w:t>
      </w:r>
    </w:p>
    <w:p w:rsidR="00FC58C2" w:rsidRDefault="00496BF3" w:rsidP="00496BF3">
      <w:pPr>
        <w:pStyle w:val="ListParagraph"/>
        <w:numPr>
          <w:ilvl w:val="0"/>
          <w:numId w:val="24"/>
        </w:numPr>
      </w:pPr>
      <w:r>
        <w:t>Database utama menggunakan PostgeSQL</w:t>
      </w:r>
    </w:p>
    <w:p w:rsidR="00496BF3" w:rsidRPr="006B0B48" w:rsidRDefault="00496BF3" w:rsidP="00496BF3">
      <w:pPr>
        <w:pStyle w:val="ListParagraph"/>
        <w:numPr>
          <w:ilvl w:val="0"/>
          <w:numId w:val="24"/>
        </w:numPr>
      </w:pPr>
      <w:r>
        <w:rPr>
          <w:i/>
          <w:iCs/>
        </w:rPr>
        <w:t xml:space="preserve">Cache System </w:t>
      </w:r>
      <w:r>
        <w:t>menggunakan Redis</w:t>
      </w:r>
    </w:p>
    <w:p w:rsidR="00496BF3" w:rsidRPr="00496BF3" w:rsidRDefault="00496BF3" w:rsidP="00496BF3">
      <w:pPr>
        <w:pStyle w:val="Heading3"/>
        <w:rPr>
          <w:i/>
          <w:iCs/>
        </w:rPr>
      </w:pPr>
      <w:r>
        <w:t xml:space="preserve">Integration &amp; </w:t>
      </w:r>
      <w:r>
        <w:rPr>
          <w:i/>
          <w:iCs/>
        </w:rPr>
        <w:t>External Service</w:t>
      </w:r>
    </w:p>
    <w:p w:rsidR="00FC58C2" w:rsidRPr="00496BF3" w:rsidRDefault="00496BF3">
      <w:pPr>
        <w:rPr>
          <w:i/>
          <w:iCs/>
        </w:rPr>
      </w:pPr>
      <w:r w:rsidRPr="00496BF3">
        <w:rPr>
          <w:i/>
          <w:iCs/>
          <w:color w:val="EE0000"/>
        </w:rPr>
        <w:t>*</w:t>
      </w:r>
      <w:r>
        <w:rPr>
          <w:i/>
          <w:iCs/>
        </w:rPr>
        <w:t>coming soon</w:t>
      </w:r>
    </w:p>
    <w:p w:rsidR="00FC58C2" w:rsidRPr="006B0B48" w:rsidRDefault="00496BF3">
      <w:pPr>
        <w:pStyle w:val="Heading3"/>
      </w:pPr>
      <w:r>
        <w:t>DEPLOYMENT</w:t>
      </w:r>
    </w:p>
    <w:p w:rsidR="00FC58C2" w:rsidRDefault="00496BF3" w:rsidP="00496BF3">
      <w:pPr>
        <w:pStyle w:val="ListParagraph"/>
        <w:numPr>
          <w:ilvl w:val="0"/>
          <w:numId w:val="25"/>
        </w:numPr>
      </w:pPr>
      <w:r>
        <w:t>Hosting menggunakan Cloud VPS</w:t>
      </w:r>
    </w:p>
    <w:p w:rsidR="00496BF3" w:rsidRPr="00496BF3" w:rsidRDefault="00496BF3" w:rsidP="00496BF3">
      <w:pPr>
        <w:pStyle w:val="ListParagraph"/>
        <w:numPr>
          <w:ilvl w:val="0"/>
          <w:numId w:val="25"/>
        </w:numPr>
      </w:pPr>
      <w:r>
        <w:t xml:space="preserve">Docker sebagai </w:t>
      </w:r>
      <w:r>
        <w:rPr>
          <w:i/>
          <w:iCs/>
        </w:rPr>
        <w:t>containerizations</w:t>
      </w:r>
    </w:p>
    <w:p w:rsidR="00496BF3" w:rsidRPr="006B0B48" w:rsidRDefault="00496BF3" w:rsidP="00496BF3">
      <w:pPr>
        <w:ind w:left="0"/>
      </w:pPr>
    </w:p>
    <w:p w:rsidR="00FC58C2" w:rsidRPr="006B0B48" w:rsidRDefault="00496BF3">
      <w:pPr>
        <w:pStyle w:val="Heading3"/>
      </w:pPr>
      <w:r>
        <w:t>Kemanan</w:t>
      </w:r>
    </w:p>
    <w:p w:rsidR="00FC58C2" w:rsidRDefault="00496BF3" w:rsidP="00496BF3">
      <w:pPr>
        <w:pStyle w:val="ListParagraph"/>
        <w:numPr>
          <w:ilvl w:val="0"/>
          <w:numId w:val="26"/>
        </w:numPr>
      </w:pPr>
      <w:r>
        <w:rPr>
          <w:i/>
          <w:iCs/>
        </w:rPr>
        <w:t xml:space="preserve">Role-based access </w:t>
      </w:r>
      <w:r>
        <w:t xml:space="preserve">(RBAC) </w:t>
      </w:r>
    </w:p>
    <w:p w:rsidR="00496BF3" w:rsidRDefault="00496BF3" w:rsidP="00496BF3">
      <w:pPr>
        <w:pStyle w:val="ListParagraph"/>
        <w:numPr>
          <w:ilvl w:val="0"/>
          <w:numId w:val="26"/>
        </w:numPr>
      </w:pPr>
      <w:r>
        <w:rPr>
          <w:i/>
          <w:iCs/>
        </w:rPr>
        <w:t xml:space="preserve">Enkripsi </w:t>
      </w:r>
      <w:r>
        <w:t>data sensitif</w:t>
      </w:r>
    </w:p>
    <w:p w:rsidR="00496BF3" w:rsidRPr="006B0B48" w:rsidRDefault="00496BF3" w:rsidP="00496BF3">
      <w:pPr>
        <w:pStyle w:val="ListParagraph"/>
        <w:numPr>
          <w:ilvl w:val="0"/>
          <w:numId w:val="26"/>
        </w:numPr>
      </w:pPr>
      <w:r>
        <w:rPr>
          <w:i/>
          <w:iCs/>
        </w:rPr>
        <w:t>Backup otomatis secara bulanan</w:t>
      </w:r>
    </w:p>
    <w:p w:rsidR="00FC58C2" w:rsidRPr="006B0B48" w:rsidRDefault="00000000">
      <w:pPr>
        <w:pStyle w:val="Heading2"/>
      </w:pPr>
      <w:sdt>
        <w:sdtPr>
          <w:alias w:val="Proses dan kriteria kualifikasi peluang:"/>
          <w:tag w:val="Proses dan kriteria kualifikasi peluang:"/>
          <w:id w:val="2029511930"/>
          <w:placeholder>
            <w:docPart w:val="BA2BF056E06445A19124668610932874"/>
          </w:placeholder>
          <w:showingPlcHdr/>
          <w15:appearance w15:val="hidden"/>
        </w:sdtPr>
        <w:sdtContent>
          <w:r w:rsidR="007D770B" w:rsidRPr="006B0B48">
            <w:rPr>
              <w:lang w:bidi="id-ID"/>
            </w:rPr>
            <w:t>Proses dan Kriteria Kualifikasi Peluang</w:t>
          </w:r>
        </w:sdtContent>
      </w:sdt>
    </w:p>
    <w:p w:rsidR="00FC58C2" w:rsidRPr="006B0B48" w:rsidRDefault="00000000">
      <w:sdt>
        <w:sdtPr>
          <w:alias w:val="Masukkan proses dan kriteria kualifikasi peluang:"/>
          <w:tag w:val="Masukkan proses dan kriteria kualifikasi peluang:"/>
          <w:id w:val="-1240560991"/>
          <w:placeholder>
            <w:docPart w:val="A629DB8A0A1C4664BBACC69313E68946"/>
          </w:placeholder>
          <w:temporary/>
          <w:showingPlcHdr/>
          <w15:appearance w15:val="hidden"/>
        </w:sdtPr>
        <w:sdtContent>
          <w:r w:rsidR="004F0E9B" w:rsidRPr="006B0B48">
            <w:rPr>
              <w:lang w:bidi="id-ID"/>
            </w:rPr>
            <w:t>Tentukan proses dan kriteria kualifikasi peluang Anda.</w:t>
          </w:r>
        </w:sdtContent>
      </w:sdt>
      <w:r w:rsidR="006104C4" w:rsidRPr="006B0B48">
        <w:rPr>
          <w:lang w:bidi="id-ID"/>
        </w:rPr>
        <w:t xml:space="preserve"> </w:t>
      </w:r>
    </w:p>
    <w:sdt>
      <w:sdtPr>
        <w:alias w:val="Rencana proyek:"/>
        <w:tag w:val="Rencana proyek:"/>
        <w:id w:val="-1428889646"/>
        <w:placeholder>
          <w:docPart w:val="0A08BB614D7449CC803ED1DD74B8D642"/>
        </w:placeholder>
        <w:temporary/>
        <w:showingPlcHdr/>
        <w15:appearance w15:val="hidden"/>
      </w:sdtPr>
      <w:sdtContent>
        <w:p w:rsidR="00FC58C2" w:rsidRPr="006B0B48" w:rsidRDefault="007D770B" w:rsidP="007D770B">
          <w:pPr>
            <w:pStyle w:val="Heading2"/>
          </w:pPr>
          <w:r w:rsidRPr="006B0B48">
            <w:rPr>
              <w:lang w:bidi="id-ID"/>
            </w:rPr>
            <w:t>Rencana Proyek</w:t>
          </w:r>
        </w:p>
      </w:sdtContent>
    </w:sdt>
    <w:p w:rsidR="00FC58C2" w:rsidRPr="006B0B48" w:rsidRDefault="00000000" w:rsidP="00496BF3">
      <w:pPr>
        <w:pStyle w:val="Heading3"/>
      </w:pPr>
      <w:sdt>
        <w:sdtPr>
          <w:alias w:val="Sumber daya acara yang diperlukan:"/>
          <w:tag w:val="Sumber daya acara yang diperlukan:"/>
          <w:id w:val="1654336538"/>
          <w:placeholder>
            <w:docPart w:val="2A6399D57B3B479A96859D274FADBE90"/>
          </w:placeholder>
          <w:temporary/>
          <w:showingPlcHdr/>
          <w15:appearance w15:val="hidden"/>
        </w:sdtPr>
        <w:sdtContent>
          <w:r w:rsidR="007D770B" w:rsidRPr="006B0B48">
            <w:rPr>
              <w:lang w:bidi="id-ID"/>
            </w:rPr>
            <w:t>Sumber Daya Acara yang Diperlukan</w:t>
          </w:r>
        </w:sdtContent>
      </w:sdt>
    </w:p>
    <w:sectPr w:rsidR="00FC58C2" w:rsidRPr="006B0B48" w:rsidSect="006B0B48">
      <w:headerReference w:type="default" r:id="rId14"/>
      <w:footerReference w:type="default" r:id="rId15"/>
      <w:headerReference w:type="first" r:id="rId16"/>
      <w:pgSz w:w="11906" w:h="16838" w:code="9"/>
      <w:pgMar w:top="1440" w:right="1440" w:bottom="1440" w:left="1440" w:header="720" w:footer="576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3B23" w:rsidRDefault="00C03B23">
      <w:r>
        <w:separator/>
      </w:r>
    </w:p>
    <w:p w:rsidR="00C03B23" w:rsidRDefault="00C03B23"/>
  </w:endnote>
  <w:endnote w:type="continuationSeparator" w:id="0">
    <w:p w:rsidR="00C03B23" w:rsidRDefault="00C03B23">
      <w:r>
        <w:continuationSeparator/>
      </w:r>
    </w:p>
    <w:p w:rsidR="00C03B23" w:rsidRDefault="00C03B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620" w:firstRow="1" w:lastRow="0" w:firstColumn="0" w:lastColumn="0" w:noHBand="1" w:noVBand="1"/>
      <w:tblDescription w:val="Tabel footer dengan tanggal, judul dokumen, dan nomor halaman"/>
    </w:tblPr>
    <w:tblGrid>
      <w:gridCol w:w="1354"/>
      <w:gridCol w:w="6318"/>
      <w:gridCol w:w="1354"/>
    </w:tblGrid>
    <w:tr w:rsidR="00FC58C2" w:rsidTr="005A54FA">
      <w:tc>
        <w:tcPr>
          <w:tcW w:w="750" w:type="pct"/>
        </w:tcPr>
        <w:p w:rsidR="00585B8D" w:rsidRDefault="00585B8D" w:rsidP="00585B8D">
          <w:pPr>
            <w:pStyle w:val="Footer"/>
            <w:ind w:left="0"/>
            <w:rPr>
              <w:lang w:bidi="id-ID"/>
            </w:rPr>
          </w:pPr>
          <w:r>
            <w:rPr>
              <w:lang w:bidi="id-ID"/>
            </w:rPr>
            <w:t>November 2025</w:t>
          </w:r>
        </w:p>
      </w:tc>
      <w:tc>
        <w:tcPr>
          <w:tcW w:w="3500" w:type="pct"/>
        </w:tcPr>
        <w:p w:rsidR="00FC58C2" w:rsidRDefault="00FC58C2" w:rsidP="00547E56">
          <w:pPr>
            <w:pStyle w:val="Footer"/>
            <w:jc w:val="center"/>
          </w:pPr>
        </w:p>
      </w:tc>
      <w:tc>
        <w:tcPr>
          <w:tcW w:w="750" w:type="pct"/>
        </w:tcPr>
        <w:p w:rsidR="00FC58C2" w:rsidRDefault="004F0E9B" w:rsidP="00547E56">
          <w:pPr>
            <w:pStyle w:val="Footer"/>
            <w:jc w:val="right"/>
          </w:pPr>
          <w:r>
            <w:rPr>
              <w:lang w:bidi="id-ID"/>
            </w:rPr>
            <w:fldChar w:fldCharType="begin"/>
          </w:r>
          <w:r>
            <w:rPr>
              <w:lang w:bidi="id-ID"/>
            </w:rPr>
            <w:instrText xml:space="preserve"> PAGE   \* MERGEFORMAT </w:instrText>
          </w:r>
          <w:r>
            <w:rPr>
              <w:lang w:bidi="id-ID"/>
            </w:rPr>
            <w:fldChar w:fldCharType="separate"/>
          </w:r>
          <w:r w:rsidR="007F4B9C">
            <w:rPr>
              <w:noProof/>
              <w:lang w:bidi="id-ID"/>
            </w:rPr>
            <w:t>4</w:t>
          </w:r>
          <w:r>
            <w:rPr>
              <w:noProof/>
              <w:lang w:bidi="id-ID"/>
            </w:rPr>
            <w:fldChar w:fldCharType="end"/>
          </w:r>
        </w:p>
      </w:tc>
    </w:tr>
  </w:tbl>
  <w:p w:rsidR="00FC58C2" w:rsidRDefault="00FC58C2">
    <w:pPr>
      <w:pStyle w:val="Footer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3B23" w:rsidRDefault="00C03B23">
      <w:r>
        <w:separator/>
      </w:r>
    </w:p>
    <w:p w:rsidR="00C03B23" w:rsidRDefault="00C03B23"/>
  </w:footnote>
  <w:footnote w:type="continuationSeparator" w:id="0">
    <w:p w:rsidR="00C03B23" w:rsidRDefault="00C03B23">
      <w:r>
        <w:continuationSeparator/>
      </w:r>
    </w:p>
    <w:p w:rsidR="00C03B23" w:rsidRDefault="00C03B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58C2" w:rsidRDefault="00000000">
    <w:pPr>
      <w:pStyle w:val="Header"/>
    </w:pPr>
    <w:sdt>
      <w:sdtPr>
        <w:alias w:val="Rahasia:"/>
        <w:tag w:val="Rahasia:"/>
        <w:id w:val="-1822729698"/>
        <w:placeholder/>
        <w:temporary/>
        <w:showingPlcHdr/>
        <w15:appearance w15:val="hidden"/>
      </w:sdtPr>
      <w:sdtContent>
        <w:r w:rsidR="006B0B48">
          <w:rPr>
            <w:lang w:bidi="id-ID"/>
          </w:rPr>
          <w:t>Rahasia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C93" w:rsidRDefault="00A638EC">
    <w:pPr>
      <w:pStyle w:val="Header"/>
    </w:pPr>
    <w:r>
      <w:rPr>
        <w:noProof/>
        <w:lang w:bidi="id-ID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128C2BF5" wp14:editId="6527D1DB">
              <wp:simplePos x="0" y="0"/>
              <wp:positionH relativeFrom="page">
                <wp:posOffset>352425</wp:posOffset>
              </wp:positionH>
              <wp:positionV relativeFrom="page">
                <wp:posOffset>457200</wp:posOffset>
              </wp:positionV>
              <wp:extent cx="228600" cy="9144000"/>
              <wp:effectExtent l="0" t="0" r="3175" b="635"/>
              <wp:wrapNone/>
              <wp:docPr id="1" name="Grup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8600" cy="9144000"/>
                        <a:chOff x="0" y="0"/>
                        <a:chExt cx="228600" cy="9144000"/>
                      </a:xfrm>
                    </wpg:grpSpPr>
                    <wps:wsp>
                      <wps:cNvPr id="2" name="Persegi 2"/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Persegi panjang 3"/>
                      <wps:cNvSpPr>
                        <a:spLocks noChangeAspect="1"/>
                      </wps:cNvSpPr>
                      <wps:spPr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2900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group w14:anchorId="302DDB74" id="Grup 1" o:spid="_x0000_s1026" alt="&quot;&quot;" style="position:absolute;margin-left:27.75pt;margin-top:36pt;width:18pt;height:10in;z-index:251659264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">
              <v:rect id="Persegi 2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" fillcolor="#dd8047 [3205]" stroked="f" strokeweight="1pt"/>
              <v:rect id="Persegi panjang 3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" fillcolor="#94b6d2 [3204]" stroked="f" strokeweight="1pt">
                <o:lock v:ext="edit" aspectratio="t"/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350E4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22AEB5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E1C07D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DBE373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00050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57EC0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7C453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0E0B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1676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25AC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CE104B"/>
    <w:multiLevelType w:val="hybridMultilevel"/>
    <w:tmpl w:val="98FA3090"/>
    <w:lvl w:ilvl="0" w:tplc="A726C8EC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12" w:hanging="360"/>
      </w:pPr>
    </w:lvl>
    <w:lvl w:ilvl="2" w:tplc="0421001B" w:tentative="1">
      <w:start w:val="1"/>
      <w:numFmt w:val="lowerRoman"/>
      <w:lvlText w:val="%3."/>
      <w:lvlJc w:val="right"/>
      <w:pPr>
        <w:ind w:left="2232" w:hanging="180"/>
      </w:pPr>
    </w:lvl>
    <w:lvl w:ilvl="3" w:tplc="0421000F" w:tentative="1">
      <w:start w:val="1"/>
      <w:numFmt w:val="decimal"/>
      <w:lvlText w:val="%4."/>
      <w:lvlJc w:val="left"/>
      <w:pPr>
        <w:ind w:left="2952" w:hanging="360"/>
      </w:pPr>
    </w:lvl>
    <w:lvl w:ilvl="4" w:tplc="04210019" w:tentative="1">
      <w:start w:val="1"/>
      <w:numFmt w:val="lowerLetter"/>
      <w:lvlText w:val="%5."/>
      <w:lvlJc w:val="left"/>
      <w:pPr>
        <w:ind w:left="3672" w:hanging="360"/>
      </w:pPr>
    </w:lvl>
    <w:lvl w:ilvl="5" w:tplc="0421001B" w:tentative="1">
      <w:start w:val="1"/>
      <w:numFmt w:val="lowerRoman"/>
      <w:lvlText w:val="%6."/>
      <w:lvlJc w:val="right"/>
      <w:pPr>
        <w:ind w:left="4392" w:hanging="180"/>
      </w:pPr>
    </w:lvl>
    <w:lvl w:ilvl="6" w:tplc="0421000F" w:tentative="1">
      <w:start w:val="1"/>
      <w:numFmt w:val="decimal"/>
      <w:lvlText w:val="%7."/>
      <w:lvlJc w:val="left"/>
      <w:pPr>
        <w:ind w:left="5112" w:hanging="360"/>
      </w:pPr>
    </w:lvl>
    <w:lvl w:ilvl="7" w:tplc="04210019" w:tentative="1">
      <w:start w:val="1"/>
      <w:numFmt w:val="lowerLetter"/>
      <w:lvlText w:val="%8."/>
      <w:lvlJc w:val="left"/>
      <w:pPr>
        <w:ind w:left="5832" w:hanging="360"/>
      </w:pPr>
    </w:lvl>
    <w:lvl w:ilvl="8" w:tplc="0421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" w15:restartNumberingAfterBreak="0">
    <w:nsid w:val="1B2C2C07"/>
    <w:multiLevelType w:val="hybridMultilevel"/>
    <w:tmpl w:val="C95A236C"/>
    <w:lvl w:ilvl="0" w:tplc="BA70F59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52" w:hanging="360"/>
      </w:pPr>
    </w:lvl>
    <w:lvl w:ilvl="2" w:tplc="0421001B" w:tentative="1">
      <w:start w:val="1"/>
      <w:numFmt w:val="lowerRoman"/>
      <w:lvlText w:val="%3."/>
      <w:lvlJc w:val="right"/>
      <w:pPr>
        <w:ind w:left="1872" w:hanging="180"/>
      </w:pPr>
    </w:lvl>
    <w:lvl w:ilvl="3" w:tplc="0421000F" w:tentative="1">
      <w:start w:val="1"/>
      <w:numFmt w:val="decimal"/>
      <w:lvlText w:val="%4."/>
      <w:lvlJc w:val="left"/>
      <w:pPr>
        <w:ind w:left="2592" w:hanging="360"/>
      </w:pPr>
    </w:lvl>
    <w:lvl w:ilvl="4" w:tplc="04210019" w:tentative="1">
      <w:start w:val="1"/>
      <w:numFmt w:val="lowerLetter"/>
      <w:lvlText w:val="%5."/>
      <w:lvlJc w:val="left"/>
      <w:pPr>
        <w:ind w:left="3312" w:hanging="360"/>
      </w:pPr>
    </w:lvl>
    <w:lvl w:ilvl="5" w:tplc="0421001B" w:tentative="1">
      <w:start w:val="1"/>
      <w:numFmt w:val="lowerRoman"/>
      <w:lvlText w:val="%6."/>
      <w:lvlJc w:val="right"/>
      <w:pPr>
        <w:ind w:left="4032" w:hanging="180"/>
      </w:pPr>
    </w:lvl>
    <w:lvl w:ilvl="6" w:tplc="0421000F" w:tentative="1">
      <w:start w:val="1"/>
      <w:numFmt w:val="decimal"/>
      <w:lvlText w:val="%7."/>
      <w:lvlJc w:val="left"/>
      <w:pPr>
        <w:ind w:left="4752" w:hanging="360"/>
      </w:pPr>
    </w:lvl>
    <w:lvl w:ilvl="7" w:tplc="04210019" w:tentative="1">
      <w:start w:val="1"/>
      <w:numFmt w:val="lowerLetter"/>
      <w:lvlText w:val="%8."/>
      <w:lvlJc w:val="left"/>
      <w:pPr>
        <w:ind w:left="5472" w:hanging="360"/>
      </w:pPr>
    </w:lvl>
    <w:lvl w:ilvl="8" w:tplc="0421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2" w15:restartNumberingAfterBreak="0">
    <w:nsid w:val="21DE03F0"/>
    <w:multiLevelType w:val="hybridMultilevel"/>
    <w:tmpl w:val="7102BB60"/>
    <w:lvl w:ilvl="0" w:tplc="C55600D6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52" w:hanging="360"/>
      </w:pPr>
    </w:lvl>
    <w:lvl w:ilvl="2" w:tplc="0421001B" w:tentative="1">
      <w:start w:val="1"/>
      <w:numFmt w:val="lowerRoman"/>
      <w:lvlText w:val="%3."/>
      <w:lvlJc w:val="right"/>
      <w:pPr>
        <w:ind w:left="1872" w:hanging="180"/>
      </w:pPr>
    </w:lvl>
    <w:lvl w:ilvl="3" w:tplc="0421000F" w:tentative="1">
      <w:start w:val="1"/>
      <w:numFmt w:val="decimal"/>
      <w:lvlText w:val="%4."/>
      <w:lvlJc w:val="left"/>
      <w:pPr>
        <w:ind w:left="2592" w:hanging="360"/>
      </w:pPr>
    </w:lvl>
    <w:lvl w:ilvl="4" w:tplc="04210019" w:tentative="1">
      <w:start w:val="1"/>
      <w:numFmt w:val="lowerLetter"/>
      <w:lvlText w:val="%5."/>
      <w:lvlJc w:val="left"/>
      <w:pPr>
        <w:ind w:left="3312" w:hanging="360"/>
      </w:pPr>
    </w:lvl>
    <w:lvl w:ilvl="5" w:tplc="0421001B" w:tentative="1">
      <w:start w:val="1"/>
      <w:numFmt w:val="lowerRoman"/>
      <w:lvlText w:val="%6."/>
      <w:lvlJc w:val="right"/>
      <w:pPr>
        <w:ind w:left="4032" w:hanging="180"/>
      </w:pPr>
    </w:lvl>
    <w:lvl w:ilvl="6" w:tplc="0421000F" w:tentative="1">
      <w:start w:val="1"/>
      <w:numFmt w:val="decimal"/>
      <w:lvlText w:val="%7."/>
      <w:lvlJc w:val="left"/>
      <w:pPr>
        <w:ind w:left="4752" w:hanging="360"/>
      </w:pPr>
    </w:lvl>
    <w:lvl w:ilvl="7" w:tplc="04210019" w:tentative="1">
      <w:start w:val="1"/>
      <w:numFmt w:val="lowerLetter"/>
      <w:lvlText w:val="%8."/>
      <w:lvlJc w:val="left"/>
      <w:pPr>
        <w:ind w:left="5472" w:hanging="360"/>
      </w:pPr>
    </w:lvl>
    <w:lvl w:ilvl="8" w:tplc="0421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3" w15:restartNumberingAfterBreak="0">
    <w:nsid w:val="256D6D20"/>
    <w:multiLevelType w:val="hybridMultilevel"/>
    <w:tmpl w:val="207A72B4"/>
    <w:lvl w:ilvl="0" w:tplc="DC9CD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3F33"/>
    <w:multiLevelType w:val="hybridMultilevel"/>
    <w:tmpl w:val="2FF6411C"/>
    <w:lvl w:ilvl="0" w:tplc="5C06A87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52" w:hanging="360"/>
      </w:pPr>
    </w:lvl>
    <w:lvl w:ilvl="2" w:tplc="0421001B" w:tentative="1">
      <w:start w:val="1"/>
      <w:numFmt w:val="lowerRoman"/>
      <w:lvlText w:val="%3."/>
      <w:lvlJc w:val="right"/>
      <w:pPr>
        <w:ind w:left="1872" w:hanging="180"/>
      </w:pPr>
    </w:lvl>
    <w:lvl w:ilvl="3" w:tplc="0421000F" w:tentative="1">
      <w:start w:val="1"/>
      <w:numFmt w:val="decimal"/>
      <w:lvlText w:val="%4."/>
      <w:lvlJc w:val="left"/>
      <w:pPr>
        <w:ind w:left="2592" w:hanging="360"/>
      </w:pPr>
    </w:lvl>
    <w:lvl w:ilvl="4" w:tplc="04210019" w:tentative="1">
      <w:start w:val="1"/>
      <w:numFmt w:val="lowerLetter"/>
      <w:lvlText w:val="%5."/>
      <w:lvlJc w:val="left"/>
      <w:pPr>
        <w:ind w:left="3312" w:hanging="360"/>
      </w:pPr>
    </w:lvl>
    <w:lvl w:ilvl="5" w:tplc="0421001B" w:tentative="1">
      <w:start w:val="1"/>
      <w:numFmt w:val="lowerRoman"/>
      <w:lvlText w:val="%6."/>
      <w:lvlJc w:val="right"/>
      <w:pPr>
        <w:ind w:left="4032" w:hanging="180"/>
      </w:pPr>
    </w:lvl>
    <w:lvl w:ilvl="6" w:tplc="0421000F" w:tentative="1">
      <w:start w:val="1"/>
      <w:numFmt w:val="decimal"/>
      <w:lvlText w:val="%7."/>
      <w:lvlJc w:val="left"/>
      <w:pPr>
        <w:ind w:left="4752" w:hanging="360"/>
      </w:pPr>
    </w:lvl>
    <w:lvl w:ilvl="7" w:tplc="04210019" w:tentative="1">
      <w:start w:val="1"/>
      <w:numFmt w:val="lowerLetter"/>
      <w:lvlText w:val="%8."/>
      <w:lvlJc w:val="left"/>
      <w:pPr>
        <w:ind w:left="5472" w:hanging="360"/>
      </w:pPr>
    </w:lvl>
    <w:lvl w:ilvl="8" w:tplc="0421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5" w15:restartNumberingAfterBreak="0">
    <w:nsid w:val="2AF12101"/>
    <w:multiLevelType w:val="hybridMultilevel"/>
    <w:tmpl w:val="F8267046"/>
    <w:lvl w:ilvl="0" w:tplc="D66ED0E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52" w:hanging="360"/>
      </w:pPr>
    </w:lvl>
    <w:lvl w:ilvl="2" w:tplc="0421001B" w:tentative="1">
      <w:start w:val="1"/>
      <w:numFmt w:val="lowerRoman"/>
      <w:lvlText w:val="%3."/>
      <w:lvlJc w:val="right"/>
      <w:pPr>
        <w:ind w:left="1872" w:hanging="180"/>
      </w:pPr>
    </w:lvl>
    <w:lvl w:ilvl="3" w:tplc="0421000F" w:tentative="1">
      <w:start w:val="1"/>
      <w:numFmt w:val="decimal"/>
      <w:lvlText w:val="%4."/>
      <w:lvlJc w:val="left"/>
      <w:pPr>
        <w:ind w:left="2592" w:hanging="360"/>
      </w:pPr>
    </w:lvl>
    <w:lvl w:ilvl="4" w:tplc="04210019" w:tentative="1">
      <w:start w:val="1"/>
      <w:numFmt w:val="lowerLetter"/>
      <w:lvlText w:val="%5."/>
      <w:lvlJc w:val="left"/>
      <w:pPr>
        <w:ind w:left="3312" w:hanging="360"/>
      </w:pPr>
    </w:lvl>
    <w:lvl w:ilvl="5" w:tplc="0421001B" w:tentative="1">
      <w:start w:val="1"/>
      <w:numFmt w:val="lowerRoman"/>
      <w:lvlText w:val="%6."/>
      <w:lvlJc w:val="right"/>
      <w:pPr>
        <w:ind w:left="4032" w:hanging="180"/>
      </w:pPr>
    </w:lvl>
    <w:lvl w:ilvl="6" w:tplc="0421000F" w:tentative="1">
      <w:start w:val="1"/>
      <w:numFmt w:val="decimal"/>
      <w:lvlText w:val="%7."/>
      <w:lvlJc w:val="left"/>
      <w:pPr>
        <w:ind w:left="4752" w:hanging="360"/>
      </w:pPr>
    </w:lvl>
    <w:lvl w:ilvl="7" w:tplc="04210019" w:tentative="1">
      <w:start w:val="1"/>
      <w:numFmt w:val="lowerLetter"/>
      <w:lvlText w:val="%8."/>
      <w:lvlJc w:val="left"/>
      <w:pPr>
        <w:ind w:left="5472" w:hanging="360"/>
      </w:pPr>
    </w:lvl>
    <w:lvl w:ilvl="8" w:tplc="0421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6" w15:restartNumberingAfterBreak="0">
    <w:nsid w:val="423B0F40"/>
    <w:multiLevelType w:val="hybridMultilevel"/>
    <w:tmpl w:val="9208EA7A"/>
    <w:lvl w:ilvl="0" w:tplc="4D02D7AC">
      <w:start w:val="1"/>
      <w:numFmt w:val="bullet"/>
      <w:lvlText w:val="-"/>
      <w:lvlJc w:val="left"/>
      <w:pPr>
        <w:ind w:left="792" w:hanging="360"/>
      </w:pPr>
      <w:rPr>
        <w:rFonts w:ascii="Calibri" w:eastAsiaTheme="minorEastAsia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4D993888"/>
    <w:multiLevelType w:val="hybridMultilevel"/>
    <w:tmpl w:val="E0525368"/>
    <w:lvl w:ilvl="0" w:tplc="0EB45C24">
      <w:start w:val="1"/>
      <w:numFmt w:val="bullet"/>
      <w:pStyle w:val="List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4F7639A6"/>
    <w:multiLevelType w:val="hybridMultilevel"/>
    <w:tmpl w:val="4E14B36C"/>
    <w:lvl w:ilvl="0" w:tplc="CCD81F54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12" w:hanging="360"/>
      </w:pPr>
    </w:lvl>
    <w:lvl w:ilvl="2" w:tplc="0421001B" w:tentative="1">
      <w:start w:val="1"/>
      <w:numFmt w:val="lowerRoman"/>
      <w:lvlText w:val="%3."/>
      <w:lvlJc w:val="right"/>
      <w:pPr>
        <w:ind w:left="2232" w:hanging="180"/>
      </w:pPr>
    </w:lvl>
    <w:lvl w:ilvl="3" w:tplc="0421000F" w:tentative="1">
      <w:start w:val="1"/>
      <w:numFmt w:val="decimal"/>
      <w:lvlText w:val="%4."/>
      <w:lvlJc w:val="left"/>
      <w:pPr>
        <w:ind w:left="2952" w:hanging="360"/>
      </w:pPr>
    </w:lvl>
    <w:lvl w:ilvl="4" w:tplc="04210019" w:tentative="1">
      <w:start w:val="1"/>
      <w:numFmt w:val="lowerLetter"/>
      <w:lvlText w:val="%5."/>
      <w:lvlJc w:val="left"/>
      <w:pPr>
        <w:ind w:left="3672" w:hanging="360"/>
      </w:pPr>
    </w:lvl>
    <w:lvl w:ilvl="5" w:tplc="0421001B" w:tentative="1">
      <w:start w:val="1"/>
      <w:numFmt w:val="lowerRoman"/>
      <w:lvlText w:val="%6."/>
      <w:lvlJc w:val="right"/>
      <w:pPr>
        <w:ind w:left="4392" w:hanging="180"/>
      </w:pPr>
    </w:lvl>
    <w:lvl w:ilvl="6" w:tplc="0421000F" w:tentative="1">
      <w:start w:val="1"/>
      <w:numFmt w:val="decimal"/>
      <w:lvlText w:val="%7."/>
      <w:lvlJc w:val="left"/>
      <w:pPr>
        <w:ind w:left="5112" w:hanging="360"/>
      </w:pPr>
    </w:lvl>
    <w:lvl w:ilvl="7" w:tplc="04210019" w:tentative="1">
      <w:start w:val="1"/>
      <w:numFmt w:val="lowerLetter"/>
      <w:lvlText w:val="%8."/>
      <w:lvlJc w:val="left"/>
      <w:pPr>
        <w:ind w:left="5832" w:hanging="360"/>
      </w:pPr>
    </w:lvl>
    <w:lvl w:ilvl="8" w:tplc="0421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9" w15:restartNumberingAfterBreak="0">
    <w:nsid w:val="6BF270D4"/>
    <w:multiLevelType w:val="hybridMultilevel"/>
    <w:tmpl w:val="2446F1EC"/>
    <w:lvl w:ilvl="0" w:tplc="74C05826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52" w:hanging="360"/>
      </w:pPr>
    </w:lvl>
    <w:lvl w:ilvl="2" w:tplc="0421001B" w:tentative="1">
      <w:start w:val="1"/>
      <w:numFmt w:val="lowerRoman"/>
      <w:lvlText w:val="%3."/>
      <w:lvlJc w:val="right"/>
      <w:pPr>
        <w:ind w:left="1872" w:hanging="180"/>
      </w:pPr>
    </w:lvl>
    <w:lvl w:ilvl="3" w:tplc="0421000F" w:tentative="1">
      <w:start w:val="1"/>
      <w:numFmt w:val="decimal"/>
      <w:lvlText w:val="%4."/>
      <w:lvlJc w:val="left"/>
      <w:pPr>
        <w:ind w:left="2592" w:hanging="360"/>
      </w:pPr>
    </w:lvl>
    <w:lvl w:ilvl="4" w:tplc="04210019" w:tentative="1">
      <w:start w:val="1"/>
      <w:numFmt w:val="lowerLetter"/>
      <w:lvlText w:val="%5."/>
      <w:lvlJc w:val="left"/>
      <w:pPr>
        <w:ind w:left="3312" w:hanging="360"/>
      </w:pPr>
    </w:lvl>
    <w:lvl w:ilvl="5" w:tplc="0421001B" w:tentative="1">
      <w:start w:val="1"/>
      <w:numFmt w:val="lowerRoman"/>
      <w:lvlText w:val="%6."/>
      <w:lvlJc w:val="right"/>
      <w:pPr>
        <w:ind w:left="4032" w:hanging="180"/>
      </w:pPr>
    </w:lvl>
    <w:lvl w:ilvl="6" w:tplc="0421000F" w:tentative="1">
      <w:start w:val="1"/>
      <w:numFmt w:val="decimal"/>
      <w:lvlText w:val="%7."/>
      <w:lvlJc w:val="left"/>
      <w:pPr>
        <w:ind w:left="4752" w:hanging="360"/>
      </w:pPr>
    </w:lvl>
    <w:lvl w:ilvl="7" w:tplc="04210019" w:tentative="1">
      <w:start w:val="1"/>
      <w:numFmt w:val="lowerLetter"/>
      <w:lvlText w:val="%8."/>
      <w:lvlJc w:val="left"/>
      <w:pPr>
        <w:ind w:left="5472" w:hanging="360"/>
      </w:pPr>
    </w:lvl>
    <w:lvl w:ilvl="8" w:tplc="0421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0" w15:restartNumberingAfterBreak="0">
    <w:nsid w:val="6FAA29AE"/>
    <w:multiLevelType w:val="hybridMultilevel"/>
    <w:tmpl w:val="B7B89362"/>
    <w:lvl w:ilvl="0" w:tplc="1F74109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52" w:hanging="360"/>
      </w:pPr>
    </w:lvl>
    <w:lvl w:ilvl="2" w:tplc="0421001B" w:tentative="1">
      <w:start w:val="1"/>
      <w:numFmt w:val="lowerRoman"/>
      <w:lvlText w:val="%3."/>
      <w:lvlJc w:val="right"/>
      <w:pPr>
        <w:ind w:left="1872" w:hanging="180"/>
      </w:pPr>
    </w:lvl>
    <w:lvl w:ilvl="3" w:tplc="0421000F" w:tentative="1">
      <w:start w:val="1"/>
      <w:numFmt w:val="decimal"/>
      <w:lvlText w:val="%4."/>
      <w:lvlJc w:val="left"/>
      <w:pPr>
        <w:ind w:left="2592" w:hanging="360"/>
      </w:pPr>
    </w:lvl>
    <w:lvl w:ilvl="4" w:tplc="04210019" w:tentative="1">
      <w:start w:val="1"/>
      <w:numFmt w:val="lowerLetter"/>
      <w:lvlText w:val="%5."/>
      <w:lvlJc w:val="left"/>
      <w:pPr>
        <w:ind w:left="3312" w:hanging="360"/>
      </w:pPr>
    </w:lvl>
    <w:lvl w:ilvl="5" w:tplc="0421001B" w:tentative="1">
      <w:start w:val="1"/>
      <w:numFmt w:val="lowerRoman"/>
      <w:lvlText w:val="%6."/>
      <w:lvlJc w:val="right"/>
      <w:pPr>
        <w:ind w:left="4032" w:hanging="180"/>
      </w:pPr>
    </w:lvl>
    <w:lvl w:ilvl="6" w:tplc="0421000F" w:tentative="1">
      <w:start w:val="1"/>
      <w:numFmt w:val="decimal"/>
      <w:lvlText w:val="%7."/>
      <w:lvlJc w:val="left"/>
      <w:pPr>
        <w:ind w:left="4752" w:hanging="360"/>
      </w:pPr>
    </w:lvl>
    <w:lvl w:ilvl="7" w:tplc="04210019" w:tentative="1">
      <w:start w:val="1"/>
      <w:numFmt w:val="lowerLetter"/>
      <w:lvlText w:val="%8."/>
      <w:lvlJc w:val="left"/>
      <w:pPr>
        <w:ind w:left="5472" w:hanging="360"/>
      </w:pPr>
    </w:lvl>
    <w:lvl w:ilvl="8" w:tplc="0421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70780B5C"/>
    <w:multiLevelType w:val="hybridMultilevel"/>
    <w:tmpl w:val="2F369C6A"/>
    <w:lvl w:ilvl="0" w:tplc="01C8C2C8">
      <w:start w:val="2"/>
      <w:numFmt w:val="bullet"/>
      <w:lvlText w:val=""/>
      <w:lvlJc w:val="left"/>
      <w:pPr>
        <w:ind w:left="1152" w:hanging="360"/>
      </w:pPr>
      <w:rPr>
        <w:rFonts w:ascii="Symbol" w:eastAsiaTheme="minorEastAsia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" w15:restartNumberingAfterBreak="0">
    <w:nsid w:val="713D7053"/>
    <w:multiLevelType w:val="hybridMultilevel"/>
    <w:tmpl w:val="EF0E98DC"/>
    <w:lvl w:ilvl="0" w:tplc="C7DCDE70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12" w:hanging="360"/>
      </w:pPr>
    </w:lvl>
    <w:lvl w:ilvl="2" w:tplc="0421001B" w:tentative="1">
      <w:start w:val="1"/>
      <w:numFmt w:val="lowerRoman"/>
      <w:lvlText w:val="%3."/>
      <w:lvlJc w:val="right"/>
      <w:pPr>
        <w:ind w:left="2232" w:hanging="180"/>
      </w:pPr>
    </w:lvl>
    <w:lvl w:ilvl="3" w:tplc="0421000F" w:tentative="1">
      <w:start w:val="1"/>
      <w:numFmt w:val="decimal"/>
      <w:lvlText w:val="%4."/>
      <w:lvlJc w:val="left"/>
      <w:pPr>
        <w:ind w:left="2952" w:hanging="360"/>
      </w:pPr>
    </w:lvl>
    <w:lvl w:ilvl="4" w:tplc="04210019" w:tentative="1">
      <w:start w:val="1"/>
      <w:numFmt w:val="lowerLetter"/>
      <w:lvlText w:val="%5."/>
      <w:lvlJc w:val="left"/>
      <w:pPr>
        <w:ind w:left="3672" w:hanging="360"/>
      </w:pPr>
    </w:lvl>
    <w:lvl w:ilvl="5" w:tplc="0421001B" w:tentative="1">
      <w:start w:val="1"/>
      <w:numFmt w:val="lowerRoman"/>
      <w:lvlText w:val="%6."/>
      <w:lvlJc w:val="right"/>
      <w:pPr>
        <w:ind w:left="4392" w:hanging="180"/>
      </w:pPr>
    </w:lvl>
    <w:lvl w:ilvl="6" w:tplc="0421000F" w:tentative="1">
      <w:start w:val="1"/>
      <w:numFmt w:val="decimal"/>
      <w:lvlText w:val="%7."/>
      <w:lvlJc w:val="left"/>
      <w:pPr>
        <w:ind w:left="5112" w:hanging="360"/>
      </w:pPr>
    </w:lvl>
    <w:lvl w:ilvl="7" w:tplc="04210019" w:tentative="1">
      <w:start w:val="1"/>
      <w:numFmt w:val="lowerLetter"/>
      <w:lvlText w:val="%8."/>
      <w:lvlJc w:val="left"/>
      <w:pPr>
        <w:ind w:left="5832" w:hanging="360"/>
      </w:pPr>
    </w:lvl>
    <w:lvl w:ilvl="8" w:tplc="0421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3" w15:restartNumberingAfterBreak="0">
    <w:nsid w:val="75882C81"/>
    <w:multiLevelType w:val="hybridMultilevel"/>
    <w:tmpl w:val="A0602878"/>
    <w:lvl w:ilvl="0" w:tplc="BBB4674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52" w:hanging="360"/>
      </w:pPr>
    </w:lvl>
    <w:lvl w:ilvl="2" w:tplc="0421001B" w:tentative="1">
      <w:start w:val="1"/>
      <w:numFmt w:val="lowerRoman"/>
      <w:lvlText w:val="%3."/>
      <w:lvlJc w:val="right"/>
      <w:pPr>
        <w:ind w:left="1872" w:hanging="180"/>
      </w:pPr>
    </w:lvl>
    <w:lvl w:ilvl="3" w:tplc="0421000F" w:tentative="1">
      <w:start w:val="1"/>
      <w:numFmt w:val="decimal"/>
      <w:lvlText w:val="%4."/>
      <w:lvlJc w:val="left"/>
      <w:pPr>
        <w:ind w:left="2592" w:hanging="360"/>
      </w:pPr>
    </w:lvl>
    <w:lvl w:ilvl="4" w:tplc="04210019" w:tentative="1">
      <w:start w:val="1"/>
      <w:numFmt w:val="lowerLetter"/>
      <w:lvlText w:val="%5."/>
      <w:lvlJc w:val="left"/>
      <w:pPr>
        <w:ind w:left="3312" w:hanging="360"/>
      </w:pPr>
    </w:lvl>
    <w:lvl w:ilvl="5" w:tplc="0421001B" w:tentative="1">
      <w:start w:val="1"/>
      <w:numFmt w:val="lowerRoman"/>
      <w:lvlText w:val="%6."/>
      <w:lvlJc w:val="right"/>
      <w:pPr>
        <w:ind w:left="4032" w:hanging="180"/>
      </w:pPr>
    </w:lvl>
    <w:lvl w:ilvl="6" w:tplc="0421000F" w:tentative="1">
      <w:start w:val="1"/>
      <w:numFmt w:val="decimal"/>
      <w:lvlText w:val="%7."/>
      <w:lvlJc w:val="left"/>
      <w:pPr>
        <w:ind w:left="4752" w:hanging="360"/>
      </w:pPr>
    </w:lvl>
    <w:lvl w:ilvl="7" w:tplc="04210019" w:tentative="1">
      <w:start w:val="1"/>
      <w:numFmt w:val="lowerLetter"/>
      <w:lvlText w:val="%8."/>
      <w:lvlJc w:val="left"/>
      <w:pPr>
        <w:ind w:left="5472" w:hanging="360"/>
      </w:pPr>
    </w:lvl>
    <w:lvl w:ilvl="8" w:tplc="0421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4" w15:restartNumberingAfterBreak="0">
    <w:nsid w:val="77A5423C"/>
    <w:multiLevelType w:val="hybridMultilevel"/>
    <w:tmpl w:val="D3283E88"/>
    <w:lvl w:ilvl="0" w:tplc="85B60D84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12" w:hanging="360"/>
      </w:pPr>
    </w:lvl>
    <w:lvl w:ilvl="2" w:tplc="0421001B" w:tentative="1">
      <w:start w:val="1"/>
      <w:numFmt w:val="lowerRoman"/>
      <w:lvlText w:val="%3."/>
      <w:lvlJc w:val="right"/>
      <w:pPr>
        <w:ind w:left="2232" w:hanging="180"/>
      </w:pPr>
    </w:lvl>
    <w:lvl w:ilvl="3" w:tplc="0421000F" w:tentative="1">
      <w:start w:val="1"/>
      <w:numFmt w:val="decimal"/>
      <w:lvlText w:val="%4."/>
      <w:lvlJc w:val="left"/>
      <w:pPr>
        <w:ind w:left="2952" w:hanging="360"/>
      </w:pPr>
    </w:lvl>
    <w:lvl w:ilvl="4" w:tplc="04210019" w:tentative="1">
      <w:start w:val="1"/>
      <w:numFmt w:val="lowerLetter"/>
      <w:lvlText w:val="%5."/>
      <w:lvlJc w:val="left"/>
      <w:pPr>
        <w:ind w:left="3672" w:hanging="360"/>
      </w:pPr>
    </w:lvl>
    <w:lvl w:ilvl="5" w:tplc="0421001B" w:tentative="1">
      <w:start w:val="1"/>
      <w:numFmt w:val="lowerRoman"/>
      <w:lvlText w:val="%6."/>
      <w:lvlJc w:val="right"/>
      <w:pPr>
        <w:ind w:left="4392" w:hanging="180"/>
      </w:pPr>
    </w:lvl>
    <w:lvl w:ilvl="6" w:tplc="0421000F" w:tentative="1">
      <w:start w:val="1"/>
      <w:numFmt w:val="decimal"/>
      <w:lvlText w:val="%7."/>
      <w:lvlJc w:val="left"/>
      <w:pPr>
        <w:ind w:left="5112" w:hanging="360"/>
      </w:pPr>
    </w:lvl>
    <w:lvl w:ilvl="7" w:tplc="04210019" w:tentative="1">
      <w:start w:val="1"/>
      <w:numFmt w:val="lowerLetter"/>
      <w:lvlText w:val="%8."/>
      <w:lvlJc w:val="left"/>
      <w:pPr>
        <w:ind w:left="5832" w:hanging="360"/>
      </w:pPr>
    </w:lvl>
    <w:lvl w:ilvl="8" w:tplc="0421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547423764">
    <w:abstractNumId w:val="9"/>
  </w:num>
  <w:num w:numId="2" w16cid:durableId="1415323475">
    <w:abstractNumId w:val="13"/>
  </w:num>
  <w:num w:numId="3" w16cid:durableId="441925230">
    <w:abstractNumId w:val="8"/>
  </w:num>
  <w:num w:numId="4" w16cid:durableId="1406951985">
    <w:abstractNumId w:val="8"/>
  </w:num>
  <w:num w:numId="5" w16cid:durableId="96365929">
    <w:abstractNumId w:val="17"/>
  </w:num>
  <w:num w:numId="6" w16cid:durableId="661741778">
    <w:abstractNumId w:val="7"/>
  </w:num>
  <w:num w:numId="7" w16cid:durableId="24182907">
    <w:abstractNumId w:val="6"/>
  </w:num>
  <w:num w:numId="8" w16cid:durableId="1787196915">
    <w:abstractNumId w:val="5"/>
  </w:num>
  <w:num w:numId="9" w16cid:durableId="1949700615">
    <w:abstractNumId w:val="4"/>
  </w:num>
  <w:num w:numId="10" w16cid:durableId="1989436651">
    <w:abstractNumId w:val="3"/>
  </w:num>
  <w:num w:numId="11" w16cid:durableId="1622304618">
    <w:abstractNumId w:val="2"/>
  </w:num>
  <w:num w:numId="12" w16cid:durableId="331106415">
    <w:abstractNumId w:val="1"/>
  </w:num>
  <w:num w:numId="13" w16cid:durableId="306276979">
    <w:abstractNumId w:val="0"/>
  </w:num>
  <w:num w:numId="14" w16cid:durableId="172839960">
    <w:abstractNumId w:val="12"/>
  </w:num>
  <w:num w:numId="15" w16cid:durableId="654145785">
    <w:abstractNumId w:val="19"/>
  </w:num>
  <w:num w:numId="16" w16cid:durableId="1942058466">
    <w:abstractNumId w:val="16"/>
  </w:num>
  <w:num w:numId="17" w16cid:durableId="599802650">
    <w:abstractNumId w:val="21"/>
  </w:num>
  <w:num w:numId="18" w16cid:durableId="1443769415">
    <w:abstractNumId w:val="23"/>
  </w:num>
  <w:num w:numId="19" w16cid:durableId="778139704">
    <w:abstractNumId w:val="10"/>
  </w:num>
  <w:num w:numId="20" w16cid:durableId="63382609">
    <w:abstractNumId w:val="18"/>
  </w:num>
  <w:num w:numId="21" w16cid:durableId="1651252650">
    <w:abstractNumId w:val="14"/>
  </w:num>
  <w:num w:numId="22" w16cid:durableId="1495953243">
    <w:abstractNumId w:val="24"/>
  </w:num>
  <w:num w:numId="23" w16cid:durableId="654604571">
    <w:abstractNumId w:val="22"/>
  </w:num>
  <w:num w:numId="24" w16cid:durableId="1465468400">
    <w:abstractNumId w:val="11"/>
  </w:num>
  <w:num w:numId="25" w16cid:durableId="1026981231">
    <w:abstractNumId w:val="15"/>
  </w:num>
  <w:num w:numId="26" w16cid:durableId="7882803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EB"/>
    <w:rsid w:val="00074AEB"/>
    <w:rsid w:val="00166A8E"/>
    <w:rsid w:val="001912B2"/>
    <w:rsid w:val="00290347"/>
    <w:rsid w:val="002A0044"/>
    <w:rsid w:val="00370516"/>
    <w:rsid w:val="003A445F"/>
    <w:rsid w:val="003A4FE1"/>
    <w:rsid w:val="003C0801"/>
    <w:rsid w:val="003F66FA"/>
    <w:rsid w:val="004224CB"/>
    <w:rsid w:val="0047162C"/>
    <w:rsid w:val="00474746"/>
    <w:rsid w:val="00496BF3"/>
    <w:rsid w:val="004D5282"/>
    <w:rsid w:val="004F0312"/>
    <w:rsid w:val="004F0E9B"/>
    <w:rsid w:val="00547E56"/>
    <w:rsid w:val="00585B8D"/>
    <w:rsid w:val="005A54FA"/>
    <w:rsid w:val="005B2EAF"/>
    <w:rsid w:val="005B3755"/>
    <w:rsid w:val="006104C4"/>
    <w:rsid w:val="006B0B48"/>
    <w:rsid w:val="006E67C4"/>
    <w:rsid w:val="006F2718"/>
    <w:rsid w:val="00717576"/>
    <w:rsid w:val="00775BB7"/>
    <w:rsid w:val="007D770B"/>
    <w:rsid w:val="007F4B9C"/>
    <w:rsid w:val="007F6D58"/>
    <w:rsid w:val="008343A0"/>
    <w:rsid w:val="008400AB"/>
    <w:rsid w:val="0090428B"/>
    <w:rsid w:val="00A638EC"/>
    <w:rsid w:val="00A94349"/>
    <w:rsid w:val="00A94C93"/>
    <w:rsid w:val="00AA133F"/>
    <w:rsid w:val="00BB2EF6"/>
    <w:rsid w:val="00BE0195"/>
    <w:rsid w:val="00C03B23"/>
    <w:rsid w:val="00D5350B"/>
    <w:rsid w:val="00DB5256"/>
    <w:rsid w:val="00DE0DEB"/>
    <w:rsid w:val="00F43F4D"/>
    <w:rsid w:val="00F9069F"/>
    <w:rsid w:val="00FC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D7E92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id-ID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2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EAF"/>
    <w:pPr>
      <w:spacing w:before="120" w:after="0" w:line="240" w:lineRule="auto"/>
      <w:ind w:left="72" w:right="72"/>
    </w:pPr>
  </w:style>
  <w:style w:type="paragraph" w:styleId="Heading1">
    <w:name w:val="heading 1"/>
    <w:basedOn w:val="Normal"/>
    <w:next w:val="Normal"/>
    <w:link w:val="Heading1Char"/>
    <w:uiPriority w:val="1"/>
    <w:qFormat/>
    <w:rsid w:val="005A54FA"/>
    <w:pPr>
      <w:keepNext/>
      <w:keepLines/>
      <w:pageBreakBefore/>
      <w:spacing w:after="40"/>
      <w:outlineLvl w:val="0"/>
    </w:pPr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5A54FA"/>
    <w:pPr>
      <w:keepNext/>
      <w:keepLines/>
      <w:pBdr>
        <w:top w:val="single" w:sz="4" w:space="1" w:color="B85A22" w:themeColor="accent2" w:themeShade="BF"/>
      </w:pBdr>
      <w:spacing w:before="360" w:after="120"/>
      <w:outlineLvl w:val="1"/>
    </w:pPr>
    <w:rPr>
      <w:rFonts w:asciiTheme="majorHAnsi" w:eastAsiaTheme="majorEastAsia" w:hAnsiTheme="majorHAnsi" w:cstheme="majorBidi"/>
      <w:b/>
      <w:bCs/>
      <w:caps/>
      <w:color w:val="B85A22" w:themeColor="accent2" w:themeShade="BF"/>
      <w:spacing w:val="2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1"/>
    <w:qFormat/>
    <w:rsid w:val="005A54FA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aps/>
      <w:color w:val="555A3C" w:themeColor="accent3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qFormat/>
    <w:pPr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pPr>
      <w:keepNext/>
      <w:keepLines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FA"/>
    <w:pPr>
      <w:keepNext/>
      <w:keepLines/>
      <w:outlineLvl w:val="7"/>
    </w:pPr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FA"/>
    <w:pPr>
      <w:keepNext/>
      <w:keepLines/>
      <w:outlineLvl w:val="8"/>
    </w:pPr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A54FA"/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5A54FA"/>
    <w:rPr>
      <w:rFonts w:asciiTheme="majorHAnsi" w:eastAsiaTheme="majorEastAsia" w:hAnsiTheme="majorHAnsi" w:cstheme="majorBidi"/>
      <w:b/>
      <w:bCs/>
      <w:caps/>
      <w:color w:val="B85A22" w:themeColor="accent2" w:themeShade="BF"/>
      <w:spacing w:val="2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5A54FA"/>
    <w:rPr>
      <w:rFonts w:asciiTheme="majorHAnsi" w:eastAsiaTheme="majorEastAsia" w:hAnsiTheme="majorHAnsi" w:cstheme="majorBidi"/>
      <w:b/>
      <w:bCs/>
      <w:caps/>
      <w:color w:val="555A3C" w:themeColor="accent3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FA"/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FA"/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smallCaps/>
      <w:color w:val="595959" w:themeColor="text1" w:themeTint="A6"/>
    </w:rPr>
  </w:style>
  <w:style w:type="paragraph" w:styleId="Title">
    <w:name w:val="Title"/>
    <w:basedOn w:val="Normal"/>
    <w:link w:val="TitleChar"/>
    <w:uiPriority w:val="1"/>
    <w:qFormat/>
    <w:rsid w:val="005A54FA"/>
    <w:pPr>
      <w:jc w:val="right"/>
    </w:pPr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5A54FA"/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"/>
    <w:qFormat/>
    <w:pPr>
      <w:jc w:val="right"/>
    </w:pPr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Pr>
      <w:rFonts w:asciiTheme="majorHAnsi" w:eastAsiaTheme="majorEastAsia" w:hAnsiTheme="majorHAnsi" w:cstheme="majorBidi"/>
      <w:caps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548AB7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character" w:styleId="PlaceholderText">
    <w:name w:val="Placeholder Text"/>
    <w:basedOn w:val="DefaultParagraphFont"/>
    <w:uiPriority w:val="2"/>
    <w:rPr>
      <w:i/>
      <w:iCs/>
      <w:color w:val="80808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paragraph" w:styleId="Footer">
    <w:name w:val="footer"/>
    <w:basedOn w:val="Normal"/>
    <w:link w:val="FooterChar"/>
    <w:uiPriority w:val="2"/>
    <w:pPr>
      <w:spacing w:before="0"/>
    </w:pPr>
  </w:style>
  <w:style w:type="character" w:customStyle="1" w:styleId="FooterChar">
    <w:name w:val="Footer Char"/>
    <w:basedOn w:val="DefaultParagraphFont"/>
    <w:link w:val="Footer"/>
    <w:uiPriority w:val="2"/>
  </w:style>
  <w:style w:type="table" w:customStyle="1" w:styleId="Tanpabatas">
    <w:name w:val="Tanpa batas"/>
    <w:basedOn w:val="TableNormal"/>
    <w:uiPriority w:val="99"/>
    <w:pPr>
      <w:spacing w:after="0" w:line="240" w:lineRule="auto"/>
    </w:pPr>
    <w:tblPr/>
  </w:style>
  <w:style w:type="table" w:styleId="GridTable1Light-Accent1">
    <w:name w:val="Grid Table 1 Light Accent 1"/>
    <w:aliases w:val="Sample questionnaires table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insideH w:val="single" w:sz="4" w:space="0" w:color="94B6D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4B6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customStyle="1" w:styleId="Logo">
    <w:name w:val="Logo"/>
    <w:basedOn w:val="Normal"/>
    <w:next w:val="Normal"/>
    <w:uiPriority w:val="1"/>
    <w:qFormat/>
    <w:rsid w:val="00A638EC"/>
    <w:pPr>
      <w:spacing w:before="4700" w:after="1440"/>
      <w:jc w:val="right"/>
    </w:pPr>
    <w:rPr>
      <w:color w:val="59473F" w:themeColor="text2" w:themeShade="BF"/>
      <w:sz w:val="52"/>
      <w:szCs w:val="5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Infokontak">
    <w:name w:val="Info kontak"/>
    <w:basedOn w:val="Normal"/>
    <w:uiPriority w:val="1"/>
    <w:qFormat/>
    <w:rsid w:val="00290347"/>
    <w:pPr>
      <w:spacing w:before="1680"/>
      <w:contextualSpacing/>
      <w:jc w:val="right"/>
    </w:pPr>
    <w:rPr>
      <w:caps/>
    </w:r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/>
      <w:jc w:val="right"/>
    </w:pPr>
  </w:style>
  <w:style w:type="paragraph" w:styleId="Signature">
    <w:name w:val="Signature"/>
    <w:basedOn w:val="Normal"/>
    <w:link w:val="SignatureChar"/>
    <w:uiPriority w:val="1"/>
    <w:qFormat/>
    <w:rsid w:val="006E67C4"/>
    <w:pPr>
      <w:pBdr>
        <w:top w:val="single" w:sz="2" w:space="1" w:color="auto"/>
      </w:pBdr>
      <w:spacing w:after="360" w:line="276" w:lineRule="auto"/>
      <w:ind w:left="0" w:right="0"/>
      <w:jc w:val="center"/>
    </w:pPr>
    <w:rPr>
      <w:kern w:val="0"/>
      <w:sz w:val="16"/>
      <w:szCs w:val="16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1"/>
    <w:rsid w:val="006E67C4"/>
    <w:rPr>
      <w:kern w:val="0"/>
      <w:sz w:val="16"/>
      <w:szCs w:val="16"/>
      <w14:ligatures w14:val="none"/>
    </w:rPr>
  </w:style>
  <w:style w:type="paragraph" w:customStyle="1" w:styleId="Persetujuan">
    <w:name w:val="Persetujuan"/>
    <w:basedOn w:val="Normal"/>
    <w:uiPriority w:val="1"/>
    <w:qFormat/>
    <w:pPr>
      <w:jc w:val="center"/>
    </w:pPr>
    <w:rPr>
      <w:sz w:val="20"/>
      <w:szCs w:val="20"/>
    </w:rPr>
  </w:style>
  <w:style w:type="paragraph" w:customStyle="1" w:styleId="Ratakanan">
    <w:name w:val="Rata kanan"/>
    <w:basedOn w:val="Normal"/>
    <w:uiPriority w:val="1"/>
    <w:qFormat/>
    <w:pPr>
      <w:jc w:val="right"/>
    </w:p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Bullet">
    <w:name w:val="List Bullet"/>
    <w:basedOn w:val="Normal"/>
    <w:uiPriority w:val="1"/>
    <w:unhideWhenUsed/>
    <w:pPr>
      <w:numPr>
        <w:numId w:val="5"/>
      </w:numPr>
      <w:ind w:left="432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rsid w:val="005A54FA"/>
    <w:rPr>
      <w:i/>
      <w:iCs/>
      <w:color w:val="355D7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A54FA"/>
    <w:pPr>
      <w:pBdr>
        <w:top w:val="single" w:sz="4" w:space="10" w:color="548AB7" w:themeColor="accent1" w:themeShade="BF"/>
        <w:bottom w:val="single" w:sz="4" w:space="10" w:color="548AB7" w:themeColor="accent1" w:themeShade="BF"/>
      </w:pBdr>
      <w:spacing w:before="360" w:after="360"/>
      <w:ind w:left="864" w:right="864"/>
      <w:jc w:val="center"/>
    </w:pPr>
    <w:rPr>
      <w:i/>
      <w:iCs/>
      <w:color w:val="355D7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A54FA"/>
    <w:rPr>
      <w:i/>
      <w:iCs/>
      <w:color w:val="355D7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rsid w:val="005A54FA"/>
    <w:rPr>
      <w:b/>
      <w:bCs/>
      <w:caps w:val="0"/>
      <w:smallCaps/>
      <w:color w:val="355D7E" w:themeColor="accent1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5A54FA"/>
    <w:pPr>
      <w:pBdr>
        <w:top w:val="single" w:sz="2" w:space="10" w:color="355D7E" w:themeColor="accent1" w:themeShade="80"/>
        <w:left w:val="single" w:sz="2" w:space="10" w:color="355D7E" w:themeColor="accent1" w:themeShade="80"/>
        <w:bottom w:val="single" w:sz="2" w:space="10" w:color="355D7E" w:themeColor="accent1" w:themeShade="80"/>
        <w:right w:val="single" w:sz="2" w:space="10" w:color="355D7E" w:themeColor="accent1" w:themeShade="80"/>
      </w:pBdr>
      <w:ind w:left="1152" w:right="1152"/>
    </w:pPr>
    <w:rPr>
      <w:i/>
      <w:iCs/>
      <w:color w:val="355D7E" w:themeColor="accent1" w:themeShade="80"/>
    </w:rPr>
  </w:style>
  <w:style w:type="character" w:styleId="Hyperlink">
    <w:name w:val="Hyperlink"/>
    <w:basedOn w:val="DefaultParagraphFont"/>
    <w:uiPriority w:val="99"/>
    <w:unhideWhenUsed/>
    <w:rsid w:val="005A54FA"/>
    <w:rPr>
      <w:color w:val="7C5F1D" w:themeColor="accent4" w:themeShade="80"/>
      <w:u w:val="single"/>
    </w:rPr>
  </w:style>
  <w:style w:type="character" w:customStyle="1" w:styleId="SebutanBelumDibalas1">
    <w:name w:val="Sebutan Belum Dibalas1"/>
    <w:basedOn w:val="DefaultParagraphFont"/>
    <w:uiPriority w:val="99"/>
    <w:semiHidden/>
    <w:unhideWhenUsed/>
    <w:rsid w:val="005A54FA"/>
    <w:rPr>
      <w:color w:val="595959" w:themeColor="text1" w:themeTint="A6"/>
      <w:shd w:val="clear" w:color="auto" w:fill="E6E6E6"/>
    </w:rPr>
  </w:style>
  <w:style w:type="character" w:styleId="Emphasis">
    <w:name w:val="Emphasis"/>
    <w:basedOn w:val="DefaultParagraphFont"/>
    <w:uiPriority w:val="20"/>
    <w:rsid w:val="005B2EAF"/>
    <w:rPr>
      <w:i/>
      <w:iCs/>
      <w:color w:val="595959" w:themeColor="text1" w:themeTint="A6"/>
    </w:rPr>
  </w:style>
  <w:style w:type="table" w:styleId="GridTable4-Accent4">
    <w:name w:val="Grid Table 4 Accent 4"/>
    <w:basedOn w:val="TableNormal"/>
    <w:uiPriority w:val="49"/>
    <w:rsid w:val="00074AEB"/>
    <w:pPr>
      <w:spacing w:after="0" w:line="240" w:lineRule="auto"/>
    </w:p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paragraph" w:styleId="ListParagraph">
    <w:name w:val="List Paragraph"/>
    <w:basedOn w:val="Normal"/>
    <w:uiPriority w:val="34"/>
    <w:unhideWhenUsed/>
    <w:qFormat/>
    <w:rsid w:val="00074A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74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notion.so/UB-Apps-Travel-Platform-Project-Planning-2a227b4dcd948037aeaaf750d4f086a3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AchmadSae?tab=repositorie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hma\AppData\Roaming\Microsoft\Templates\Rencana%20pemasaran%20bisnis%20takti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54C8A7B4DD4C3E9279E91682512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E544B-EE57-40B7-B671-C026BB627ABE}"/>
      </w:docPartPr>
      <w:docPartBody>
        <w:p w:rsidR="00000000" w:rsidRDefault="00000000">
          <w:pPr>
            <w:pStyle w:val="1054C8A7B4DD4C3E9279E916825128A5"/>
          </w:pPr>
          <w:r w:rsidRPr="006B0B48">
            <w:rPr>
              <w:lang w:bidi="id-ID"/>
            </w:rPr>
            <w:t>Versi</w:t>
          </w:r>
        </w:p>
      </w:docPartBody>
    </w:docPart>
    <w:docPart>
      <w:docPartPr>
        <w:name w:val="9DA9902F5F9C4C9CB784FBB351585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0277F-0762-409D-87F5-D6E9F70A1145}"/>
      </w:docPartPr>
      <w:docPartBody>
        <w:p w:rsidR="00000000" w:rsidRDefault="00000000">
          <w:pPr>
            <w:pStyle w:val="9DA9902F5F9C4C9CB784FBB351585904"/>
          </w:pPr>
          <w:r w:rsidRPr="006B0B48">
            <w:rPr>
              <w:lang w:bidi="id-ID"/>
            </w:rPr>
            <w:t>Rencana Pemasaran Strategis</w:t>
          </w:r>
        </w:p>
      </w:docPartBody>
    </w:docPart>
    <w:docPart>
      <w:docPartPr>
        <w:name w:val="C9802AFBA9F54582A5E60BABA1EEC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A3E10E-1A70-493D-ABE6-990AC2B29E0A}"/>
      </w:docPartPr>
      <w:docPartBody>
        <w:p w:rsidR="00000000" w:rsidRDefault="00000000">
          <w:pPr>
            <w:pStyle w:val="C9802AFBA9F54582A5E60BABA1EECA9F"/>
          </w:pPr>
          <w:r w:rsidRPr="006B0B48">
            <w:rPr>
              <w:lang w:bidi="id-ID"/>
            </w:rPr>
            <w:t>Subjudul dokumen</w:t>
          </w:r>
        </w:p>
      </w:docPartBody>
    </w:docPart>
    <w:docPart>
      <w:docPartPr>
        <w:name w:val="29E34782770B4063814990D86119E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7780C-8B51-49A9-8B2E-A8A701063D0D}"/>
      </w:docPartPr>
      <w:docPartBody>
        <w:p w:rsidR="00000000" w:rsidRDefault="00000000">
          <w:pPr>
            <w:pStyle w:val="29E34782770B4063814990D86119E2BF"/>
          </w:pPr>
          <w:r w:rsidRPr="006B0B48">
            <w:rPr>
              <w:lang w:bidi="id-ID"/>
            </w:rPr>
            <w:t>Disampaikan oleh:</w:t>
          </w:r>
        </w:p>
      </w:docPartBody>
    </w:docPart>
    <w:docPart>
      <w:docPartPr>
        <w:name w:val="3E5CE6387CE945598B39A95B2DDAB6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7004E-ECCB-407C-BFD0-CA5AD4DDB01D}"/>
      </w:docPartPr>
      <w:docPartBody>
        <w:p w:rsidR="00000000" w:rsidRDefault="00000000">
          <w:pPr>
            <w:pStyle w:val="3E5CE6387CE945598B39A95B2DDAB6AD"/>
          </w:pPr>
          <w:r w:rsidRPr="006B0B48">
            <w:rPr>
              <w:lang w:bidi="id-ID"/>
            </w:rPr>
            <w:t>nama perusahaan</w:t>
          </w:r>
        </w:p>
      </w:docPartBody>
    </w:docPart>
    <w:docPart>
      <w:docPartPr>
        <w:name w:val="3550810CF67149D5906A8254B5326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71DE6-5EBE-4B27-8354-9351147EF959}"/>
      </w:docPartPr>
      <w:docPartBody>
        <w:p w:rsidR="00000000" w:rsidRDefault="00000000">
          <w:pPr>
            <w:pStyle w:val="3550810CF67149D5906A8254B532651F"/>
          </w:pPr>
          <w:r w:rsidRPr="006B0B48">
            <w:rPr>
              <w:lang w:bidi="id-ID"/>
            </w:rPr>
            <w:t>Rencana Pemasaran Strategis</w:t>
          </w:r>
        </w:p>
      </w:docPartBody>
    </w:docPart>
    <w:docPart>
      <w:docPartPr>
        <w:name w:val="D2D2B3BE55DB43FCACFD87E275037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E5C5A-4184-4B02-A854-1D144A734962}"/>
      </w:docPartPr>
      <w:docPartBody>
        <w:p w:rsidR="00000000" w:rsidRDefault="00000000">
          <w:pPr>
            <w:pStyle w:val="D2D2B3BE55DB43FCACFD87E275037FFC"/>
          </w:pPr>
          <w:r w:rsidRPr="006B0B48">
            <w:rPr>
              <w:lang w:bidi="id-ID"/>
            </w:rPr>
            <w:t>Gambaran Umum Rencana</w:t>
          </w:r>
        </w:p>
      </w:docPartBody>
    </w:docPart>
    <w:docPart>
      <w:docPartPr>
        <w:name w:val="B10C4732BEE9406190664ED9F01BCD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F081E-D6D8-4051-9EBB-9FEF7DAC6220}"/>
      </w:docPartPr>
      <w:docPartBody>
        <w:p w:rsidR="00000000" w:rsidRDefault="00000000">
          <w:pPr>
            <w:pStyle w:val="B10C4732BEE9406190664ED9F01BCDF9"/>
          </w:pPr>
          <w:r w:rsidRPr="006B0B48">
            <w:rPr>
              <w:lang w:bidi="id-ID"/>
            </w:rPr>
            <w:t>Pelaksanaan:</w:t>
          </w:r>
        </w:p>
      </w:docPartBody>
    </w:docPart>
    <w:docPart>
      <w:docPartPr>
        <w:name w:val="C3A116C2247D45548418A4AD29AA01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69DFA-99CC-491F-BE71-375DCD3A127F}"/>
      </w:docPartPr>
      <w:docPartBody>
        <w:p w:rsidR="00000000" w:rsidRDefault="00000000">
          <w:pPr>
            <w:pStyle w:val="C3A116C2247D45548418A4AD29AA0132"/>
          </w:pPr>
          <w:r w:rsidRPr="006B0B48">
            <w:rPr>
              <w:lang w:bidi="id-ID"/>
            </w:rPr>
            <w:t>Nama</w:t>
          </w:r>
        </w:p>
      </w:docPartBody>
    </w:docPart>
    <w:docPart>
      <w:docPartPr>
        <w:name w:val="6C2316A1E6424860A29E444AD159E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12502-4AAB-4867-86F6-47FAD2DBBCF0}"/>
      </w:docPartPr>
      <w:docPartBody>
        <w:p w:rsidR="00000000" w:rsidRDefault="00000000">
          <w:pPr>
            <w:pStyle w:val="6C2316A1E6424860A29E444AD159EFE9"/>
          </w:pPr>
          <w:r w:rsidRPr="006B0B48">
            <w:rPr>
              <w:lang w:bidi="id-ID"/>
            </w:rPr>
            <w:t>Nama Kampanye:</w:t>
          </w:r>
        </w:p>
      </w:docPartBody>
    </w:docPart>
    <w:docPart>
      <w:docPartPr>
        <w:name w:val="7E664C4756CA41088B2A1B2167F57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D397D-55BB-48A4-8659-6EA96205EC36}"/>
      </w:docPartPr>
      <w:docPartBody>
        <w:p w:rsidR="00000000" w:rsidRDefault="00000000">
          <w:pPr>
            <w:pStyle w:val="7E664C4756CA41088B2A1B2167F5792E"/>
          </w:pPr>
          <w:r w:rsidRPr="006B0B48">
            <w:rPr>
              <w:lang w:bidi="id-ID"/>
            </w:rPr>
            <w:t>Nama kampanye</w:t>
          </w:r>
        </w:p>
      </w:docPartBody>
    </w:docPart>
    <w:docPart>
      <w:docPartPr>
        <w:name w:val="0215BC298701408A80D951B048E15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0BFE6-608B-4F82-9998-67A6CE5DAB91}"/>
      </w:docPartPr>
      <w:docPartBody>
        <w:p w:rsidR="00000000" w:rsidRDefault="00000000">
          <w:pPr>
            <w:pStyle w:val="0215BC298701408A80D951B048E15539"/>
          </w:pPr>
          <w:r w:rsidRPr="006B0B48">
            <w:rPr>
              <w:lang w:bidi="id-ID"/>
            </w:rPr>
            <w:t>Manajer Kampanye:</w:t>
          </w:r>
        </w:p>
      </w:docPartBody>
    </w:docPart>
    <w:docPart>
      <w:docPartPr>
        <w:name w:val="DDA04BF7974E4DB9A0354AD71CD4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1207C-A185-4406-BB48-FAF095B5BDE3}"/>
      </w:docPartPr>
      <w:docPartBody>
        <w:p w:rsidR="00000000" w:rsidRDefault="00000000">
          <w:pPr>
            <w:pStyle w:val="DDA04BF7974E4DB9A0354AD71CD45034"/>
          </w:pPr>
          <w:r w:rsidRPr="006B0B48">
            <w:rPr>
              <w:lang w:bidi="id-ID"/>
            </w:rPr>
            <w:t>Nama manajer</w:t>
          </w:r>
        </w:p>
      </w:docPartBody>
    </w:docPart>
    <w:docPart>
      <w:docPartPr>
        <w:name w:val="7B073894196E48C19672D0F2DEDBB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F215E-507B-4A1C-8513-58E166E92E0E}"/>
      </w:docPartPr>
      <w:docPartBody>
        <w:p w:rsidR="00000000" w:rsidRDefault="00000000">
          <w:pPr>
            <w:pStyle w:val="7B073894196E48C19672D0F2DEDBBD9A"/>
          </w:pPr>
          <w:r w:rsidRPr="006B0B48">
            <w:rPr>
              <w:lang w:bidi="id-ID"/>
            </w:rPr>
            <w:t>Staf Ahli:</w:t>
          </w:r>
        </w:p>
      </w:docPartBody>
    </w:docPart>
    <w:docPart>
      <w:docPartPr>
        <w:name w:val="6F26E6B1813746A0AE5CF7B3CEB87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54AD4-2839-4C21-98D1-4F185E41A710}"/>
      </w:docPartPr>
      <w:docPartBody>
        <w:p w:rsidR="00000000" w:rsidRDefault="00000000">
          <w:pPr>
            <w:pStyle w:val="6F26E6B1813746A0AE5CF7B3CEB879B7"/>
          </w:pPr>
          <w:r w:rsidRPr="006B0B48">
            <w:rPr>
              <w:lang w:bidi="id-ID"/>
            </w:rPr>
            <w:t>Nama ahli</w:t>
          </w:r>
        </w:p>
      </w:docPartBody>
    </w:docPart>
    <w:docPart>
      <w:docPartPr>
        <w:name w:val="5FE8DEBBC5144666A8FD6B243817E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E3991-68DD-41A0-A26C-C35665A36CF7}"/>
      </w:docPartPr>
      <w:docPartBody>
        <w:p w:rsidR="00000000" w:rsidRDefault="00000000">
          <w:pPr>
            <w:pStyle w:val="5FE8DEBBC5144666A8FD6B243817E92E"/>
          </w:pPr>
          <w:r w:rsidRPr="006B0B48">
            <w:rPr>
              <w:lang w:bidi="id-ID"/>
            </w:rPr>
            <w:t>Uraikan demografi produk Anda.</w:t>
          </w:r>
        </w:p>
      </w:docPartBody>
    </w:docPart>
    <w:docPart>
      <w:docPartPr>
        <w:name w:val="BA2BF056E06445A191246686109328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26D947-672C-48B5-A65F-4D32298B1075}"/>
      </w:docPartPr>
      <w:docPartBody>
        <w:p w:rsidR="00000000" w:rsidRDefault="00000000">
          <w:pPr>
            <w:pStyle w:val="BA2BF056E06445A19124668610932874"/>
          </w:pPr>
          <w:r w:rsidRPr="006B0B48">
            <w:rPr>
              <w:lang w:bidi="id-ID"/>
            </w:rPr>
            <w:t>Proses dan Kriteria Kualifikasi Peluang</w:t>
          </w:r>
        </w:p>
      </w:docPartBody>
    </w:docPart>
    <w:docPart>
      <w:docPartPr>
        <w:name w:val="A629DB8A0A1C4664BBACC69313E68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C4813-BF4E-4FDE-83F0-5AB53DDD8F05}"/>
      </w:docPartPr>
      <w:docPartBody>
        <w:p w:rsidR="00000000" w:rsidRDefault="00000000">
          <w:pPr>
            <w:pStyle w:val="A629DB8A0A1C4664BBACC69313E68946"/>
          </w:pPr>
          <w:r w:rsidRPr="006B0B48">
            <w:rPr>
              <w:lang w:bidi="id-ID"/>
            </w:rPr>
            <w:t>Tentukan proses dan kriteria kualifikasi peluang Anda.</w:t>
          </w:r>
        </w:p>
      </w:docPartBody>
    </w:docPart>
    <w:docPart>
      <w:docPartPr>
        <w:name w:val="0A08BB614D7449CC803ED1DD74B8D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03BB8-E651-48E9-9648-C5A0CE9A92A5}"/>
      </w:docPartPr>
      <w:docPartBody>
        <w:p w:rsidR="00000000" w:rsidRDefault="00000000">
          <w:pPr>
            <w:pStyle w:val="0A08BB614D7449CC803ED1DD74B8D642"/>
          </w:pPr>
          <w:r w:rsidRPr="006B0B48">
            <w:rPr>
              <w:lang w:bidi="id-ID"/>
            </w:rPr>
            <w:t>Rencana Proyek</w:t>
          </w:r>
        </w:p>
      </w:docPartBody>
    </w:docPart>
    <w:docPart>
      <w:docPartPr>
        <w:name w:val="2A6399D57B3B479A96859D274FADB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2A828-6A15-448C-8D3E-DDB93E417CE4}"/>
      </w:docPartPr>
      <w:docPartBody>
        <w:p w:rsidR="00000000" w:rsidRDefault="00000000">
          <w:pPr>
            <w:pStyle w:val="2A6399D57B3B479A96859D274FADBE90"/>
          </w:pPr>
          <w:r w:rsidRPr="006B0B48">
            <w:rPr>
              <w:lang w:bidi="id-ID"/>
            </w:rPr>
            <w:t>Sumber Daya Acara yang Diperlukan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5F"/>
    <w:rsid w:val="004F0312"/>
    <w:rsid w:val="0058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2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054C8A7B4DD4C3E9279E916825128A5">
    <w:name w:val="1054C8A7B4DD4C3E9279E916825128A5"/>
  </w:style>
  <w:style w:type="paragraph" w:customStyle="1" w:styleId="0262A7D947324623BC4C400CAFE98E31">
    <w:name w:val="0262A7D947324623BC4C400CAFE98E31"/>
  </w:style>
  <w:style w:type="paragraph" w:customStyle="1" w:styleId="9DA9902F5F9C4C9CB784FBB351585904">
    <w:name w:val="9DA9902F5F9C4C9CB784FBB351585904"/>
  </w:style>
  <w:style w:type="paragraph" w:customStyle="1" w:styleId="C9802AFBA9F54582A5E60BABA1EECA9F">
    <w:name w:val="C9802AFBA9F54582A5E60BABA1EECA9F"/>
  </w:style>
  <w:style w:type="paragraph" w:customStyle="1" w:styleId="29E34782770B4063814990D86119E2BF">
    <w:name w:val="29E34782770B4063814990D86119E2BF"/>
  </w:style>
  <w:style w:type="paragraph" w:customStyle="1" w:styleId="043F54A2C4DB48B389DCD0BAC4E35775">
    <w:name w:val="043F54A2C4DB48B389DCD0BAC4E35775"/>
  </w:style>
  <w:style w:type="paragraph" w:customStyle="1" w:styleId="3E5CE6387CE945598B39A95B2DDAB6AD">
    <w:name w:val="3E5CE6387CE945598B39A95B2DDAB6AD"/>
  </w:style>
  <w:style w:type="paragraph" w:customStyle="1" w:styleId="EFDFDCDB7DCC4CD1A12FF88A7319A09D">
    <w:name w:val="EFDFDCDB7DCC4CD1A12FF88A7319A09D"/>
  </w:style>
  <w:style w:type="paragraph" w:customStyle="1" w:styleId="3550810CF67149D5906A8254B532651F">
    <w:name w:val="3550810CF67149D5906A8254B532651F"/>
  </w:style>
  <w:style w:type="character" w:styleId="Emphasis">
    <w:name w:val="Emphasis"/>
    <w:basedOn w:val="DefaultParagraphFont"/>
    <w:uiPriority w:val="20"/>
    <w:rPr>
      <w:i/>
      <w:iCs/>
      <w:color w:val="595959" w:themeColor="text1" w:themeTint="A6"/>
    </w:rPr>
  </w:style>
  <w:style w:type="paragraph" w:customStyle="1" w:styleId="1B3B7888AFF34DC28EC74E59901D0416">
    <w:name w:val="1B3B7888AFF34DC28EC74E59901D0416"/>
  </w:style>
  <w:style w:type="paragraph" w:customStyle="1" w:styleId="D2D2B3BE55DB43FCACFD87E275037FFC">
    <w:name w:val="D2D2B3BE55DB43FCACFD87E275037FFC"/>
  </w:style>
  <w:style w:type="paragraph" w:customStyle="1" w:styleId="B10C4732BEE9406190664ED9F01BCDF9">
    <w:name w:val="B10C4732BEE9406190664ED9F01BCDF9"/>
  </w:style>
  <w:style w:type="paragraph" w:customStyle="1" w:styleId="C3A116C2247D45548418A4AD29AA0132">
    <w:name w:val="C3A116C2247D45548418A4AD29AA0132"/>
  </w:style>
  <w:style w:type="paragraph" w:customStyle="1" w:styleId="6C2316A1E6424860A29E444AD159EFE9">
    <w:name w:val="6C2316A1E6424860A29E444AD159EFE9"/>
  </w:style>
  <w:style w:type="paragraph" w:customStyle="1" w:styleId="7E664C4756CA41088B2A1B2167F5792E">
    <w:name w:val="7E664C4756CA41088B2A1B2167F5792E"/>
  </w:style>
  <w:style w:type="paragraph" w:customStyle="1" w:styleId="0215BC298701408A80D951B048E15539">
    <w:name w:val="0215BC298701408A80D951B048E15539"/>
  </w:style>
  <w:style w:type="paragraph" w:customStyle="1" w:styleId="DDA04BF7974E4DB9A0354AD71CD45034">
    <w:name w:val="DDA04BF7974E4DB9A0354AD71CD45034"/>
  </w:style>
  <w:style w:type="paragraph" w:customStyle="1" w:styleId="7B073894196E48C19672D0F2DEDBBD9A">
    <w:name w:val="7B073894196E48C19672D0F2DEDBBD9A"/>
  </w:style>
  <w:style w:type="paragraph" w:customStyle="1" w:styleId="6F26E6B1813746A0AE5CF7B3CEB879B7">
    <w:name w:val="6F26E6B1813746A0AE5CF7B3CEB879B7"/>
  </w:style>
  <w:style w:type="paragraph" w:customStyle="1" w:styleId="089BA0B046624D3CB4E186DB839960C4">
    <w:name w:val="089BA0B046624D3CB4E186DB839960C4"/>
  </w:style>
  <w:style w:type="paragraph" w:customStyle="1" w:styleId="DEFB0ABE8B31416B84B8EF4FE00392CB">
    <w:name w:val="DEFB0ABE8B31416B84B8EF4FE00392CB"/>
  </w:style>
  <w:style w:type="paragraph" w:customStyle="1" w:styleId="90FA87F5CB7345AA89885407BADE6699">
    <w:name w:val="90FA87F5CB7345AA89885407BADE6699"/>
  </w:style>
  <w:style w:type="paragraph" w:customStyle="1" w:styleId="4DB10AEAE60F4A6A87335ED43E57E188">
    <w:name w:val="4DB10AEAE60F4A6A87335ED43E57E188"/>
  </w:style>
  <w:style w:type="paragraph" w:customStyle="1" w:styleId="ECEFBB468F9C4F389BDC0465AB4F8EF3">
    <w:name w:val="ECEFBB468F9C4F389BDC0465AB4F8EF3"/>
  </w:style>
  <w:style w:type="paragraph" w:customStyle="1" w:styleId="5FE8DEBBC5144666A8FD6B243817E92E">
    <w:name w:val="5FE8DEBBC5144666A8FD6B243817E92E"/>
  </w:style>
  <w:style w:type="paragraph" w:customStyle="1" w:styleId="2CDC56D700394E3D85B37467829F9E7C">
    <w:name w:val="2CDC56D700394E3D85B37467829F9E7C"/>
  </w:style>
  <w:style w:type="paragraph" w:customStyle="1" w:styleId="9CAF926FFC9F4385A684BBE16BA653AC">
    <w:name w:val="9CAF926FFC9F4385A684BBE16BA653AC"/>
  </w:style>
  <w:style w:type="paragraph" w:customStyle="1" w:styleId="4E2FB49CD072427381FE6F4C82EC0133">
    <w:name w:val="4E2FB49CD072427381FE6F4C82EC0133"/>
  </w:style>
  <w:style w:type="paragraph" w:customStyle="1" w:styleId="3B8BDDCB517C4EE8AD7D9ECEBC549728">
    <w:name w:val="3B8BDDCB517C4EE8AD7D9ECEBC549728"/>
  </w:style>
  <w:style w:type="paragraph" w:customStyle="1" w:styleId="3E0F3785CE844A17A1FFB16757536EB8">
    <w:name w:val="3E0F3785CE844A17A1FFB16757536EB8"/>
  </w:style>
  <w:style w:type="paragraph" w:customStyle="1" w:styleId="300084972A9F4E66B78FA61A31386BE3">
    <w:name w:val="300084972A9F4E66B78FA61A31386BE3"/>
  </w:style>
  <w:style w:type="paragraph" w:customStyle="1" w:styleId="B9F7D2BEF1394F5788003D2BCF743C65">
    <w:name w:val="B9F7D2BEF1394F5788003D2BCF743C65"/>
  </w:style>
  <w:style w:type="paragraph" w:customStyle="1" w:styleId="50168DB95854408298438CE7501668CC">
    <w:name w:val="50168DB95854408298438CE7501668CC"/>
  </w:style>
  <w:style w:type="paragraph" w:customStyle="1" w:styleId="764C88EAA7154458A34BD47032B24190">
    <w:name w:val="764C88EAA7154458A34BD47032B24190"/>
  </w:style>
  <w:style w:type="paragraph" w:customStyle="1" w:styleId="786CAA48A4684D69A0A74022335C01F6">
    <w:name w:val="786CAA48A4684D69A0A74022335C01F6"/>
  </w:style>
  <w:style w:type="paragraph" w:customStyle="1" w:styleId="283F34A4ADFF4BD5813A032D7F0D0FF2">
    <w:name w:val="283F34A4ADFF4BD5813A032D7F0D0FF2"/>
  </w:style>
  <w:style w:type="paragraph" w:customStyle="1" w:styleId="F78792B6DE734479BB66306B03B6FE53">
    <w:name w:val="F78792B6DE734479BB66306B03B6FE53"/>
  </w:style>
  <w:style w:type="paragraph" w:customStyle="1" w:styleId="DCECAA10734B418BB4148B2A219A47E4">
    <w:name w:val="DCECAA10734B418BB4148B2A219A47E4"/>
  </w:style>
  <w:style w:type="paragraph" w:customStyle="1" w:styleId="FC21013A3FF64FDB859A764E237FF22E">
    <w:name w:val="FC21013A3FF64FDB859A764E237FF22E"/>
  </w:style>
  <w:style w:type="paragraph" w:customStyle="1" w:styleId="8B349C21E3C5492C8EDB83EB6E04674E">
    <w:name w:val="8B349C21E3C5492C8EDB83EB6E04674E"/>
  </w:style>
  <w:style w:type="paragraph" w:customStyle="1" w:styleId="CEC06A509A8640669B3F068A0E84B92E">
    <w:name w:val="CEC06A509A8640669B3F068A0E84B92E"/>
  </w:style>
  <w:style w:type="paragraph" w:customStyle="1" w:styleId="124C399F9E71495FAB9A2827F8AC5042">
    <w:name w:val="124C399F9E71495FAB9A2827F8AC5042"/>
  </w:style>
  <w:style w:type="paragraph" w:customStyle="1" w:styleId="8E7C67642B71496B8157398FC8D95514">
    <w:name w:val="8E7C67642B71496B8157398FC8D95514"/>
  </w:style>
  <w:style w:type="paragraph" w:customStyle="1" w:styleId="19E417390FFE4BA5A3AFB162E234DF17">
    <w:name w:val="19E417390FFE4BA5A3AFB162E234DF17"/>
  </w:style>
  <w:style w:type="paragraph" w:customStyle="1" w:styleId="BA2BF056E06445A19124668610932874">
    <w:name w:val="BA2BF056E06445A19124668610932874"/>
  </w:style>
  <w:style w:type="paragraph" w:customStyle="1" w:styleId="A629DB8A0A1C4664BBACC69313E68946">
    <w:name w:val="A629DB8A0A1C4664BBACC69313E68946"/>
  </w:style>
  <w:style w:type="paragraph" w:customStyle="1" w:styleId="0A08BB614D7449CC803ED1DD74B8D642">
    <w:name w:val="0A08BB614D7449CC803ED1DD74B8D642"/>
  </w:style>
  <w:style w:type="paragraph" w:customStyle="1" w:styleId="2A6399D57B3B479A96859D274FADBE90">
    <w:name w:val="2A6399D57B3B479A96859D274FADBE90"/>
  </w:style>
  <w:style w:type="paragraph" w:customStyle="1" w:styleId="2E7423B5C72340F686F7FDC1BEF336F8">
    <w:name w:val="2E7423B5C72340F686F7FDC1BEF336F8"/>
  </w:style>
  <w:style w:type="paragraph" w:customStyle="1" w:styleId="1FE3770CF9954530B21C18DE52BA5A0F">
    <w:name w:val="1FE3770CF9954530B21C18DE52BA5A0F"/>
  </w:style>
  <w:style w:type="paragraph" w:customStyle="1" w:styleId="754DA5256F164BE19FE47587B4934CAC">
    <w:name w:val="754DA5256F164BE19FE47587B4934CAC"/>
  </w:style>
  <w:style w:type="paragraph" w:customStyle="1" w:styleId="C3B36D5305DD498696277E721986CED2">
    <w:name w:val="C3B36D5305DD498696277E721986CED2"/>
  </w:style>
  <w:style w:type="paragraph" w:customStyle="1" w:styleId="8F9C5C1EDFBC477AA2B4C2531998AB9B">
    <w:name w:val="8F9C5C1EDFBC477AA2B4C2531998AB9B"/>
  </w:style>
  <w:style w:type="paragraph" w:customStyle="1" w:styleId="EE800146FEA64A339771E1FE3774AB1F">
    <w:name w:val="EE800146FEA64A339771E1FE3774AB1F"/>
  </w:style>
  <w:style w:type="paragraph" w:customStyle="1" w:styleId="92A6FEB7DE50495FB84A1CD5AD95B295">
    <w:name w:val="92A6FEB7DE50495FB84A1CD5AD95B295"/>
  </w:style>
  <w:style w:type="paragraph" w:customStyle="1" w:styleId="95D8B4D672AC4FE49C35FB8B6D7083DE">
    <w:name w:val="95D8B4D672AC4FE49C35FB8B6D7083DE"/>
  </w:style>
  <w:style w:type="paragraph" w:customStyle="1" w:styleId="6DA2E153D09B4287851FD2A84FC41F0B">
    <w:name w:val="6DA2E153D09B4287851FD2A84FC41F0B"/>
  </w:style>
  <w:style w:type="paragraph" w:customStyle="1" w:styleId="84A75BF96D3D4C7FAFEBB932871AAB55">
    <w:name w:val="84A75BF96D3D4C7FAFEBB932871AAB55"/>
  </w:style>
  <w:style w:type="paragraph" w:customStyle="1" w:styleId="CAE91439AD6A4958A55F9A68648A2A07">
    <w:name w:val="CAE91439AD6A4958A55F9A68648A2A07"/>
  </w:style>
  <w:style w:type="paragraph" w:customStyle="1" w:styleId="F734B156E20747018453779E9B71B186">
    <w:name w:val="F734B156E20747018453779E9B71B186"/>
  </w:style>
  <w:style w:type="paragraph" w:customStyle="1" w:styleId="B5220B1AA3104BF3B3B5E6BE436D2DFD">
    <w:name w:val="B5220B1AA3104BF3B3B5E6BE436D2DFD"/>
  </w:style>
  <w:style w:type="paragraph" w:customStyle="1" w:styleId="A943B8F0058F490D9971A4F7B71728E0">
    <w:name w:val="A943B8F0058F490D9971A4F7B71728E0"/>
  </w:style>
  <w:style w:type="paragraph" w:customStyle="1" w:styleId="79AAC8B9FD8B4B3999386E9E9C7C7900">
    <w:name w:val="79AAC8B9FD8B4B3999386E9E9C7C7900"/>
  </w:style>
  <w:style w:type="paragraph" w:customStyle="1" w:styleId="0DD241F89EFB4DE684824F2772AEA129">
    <w:name w:val="0DD241F89EFB4DE684824F2772AEA129"/>
  </w:style>
  <w:style w:type="paragraph" w:customStyle="1" w:styleId="DCB2EC0A3B304AADAF0E9B483AD6DED0">
    <w:name w:val="DCB2EC0A3B304AADAF0E9B483AD6DED0"/>
  </w:style>
  <w:style w:type="paragraph" w:customStyle="1" w:styleId="C19B789F23BB47138D186F6AC89D56D8">
    <w:name w:val="C19B789F23BB47138D186F6AC89D56D8"/>
  </w:style>
  <w:style w:type="paragraph" w:customStyle="1" w:styleId="03B04EF782E54BC3AB98D46BB0DD049D">
    <w:name w:val="03B04EF782E54BC3AB98D46BB0DD049D"/>
  </w:style>
  <w:style w:type="paragraph" w:customStyle="1" w:styleId="DD16D88158784FE3A3A2B138EDBD26B2">
    <w:name w:val="DD16D88158784FE3A3A2B138EDBD26B2"/>
  </w:style>
  <w:style w:type="paragraph" w:customStyle="1" w:styleId="AC598C5F06034C9AA1DCF8DFDF028A00">
    <w:name w:val="AC598C5F06034C9AA1DCF8DFDF028A00"/>
  </w:style>
  <w:style w:type="paragraph" w:customStyle="1" w:styleId="2C3F7DAA98B64133905B61993C1FCF70">
    <w:name w:val="2C3F7DAA98B64133905B61993C1FCF70"/>
  </w:style>
  <w:style w:type="paragraph" w:customStyle="1" w:styleId="3CEA277477124F57BB3099E6E3961D7F">
    <w:name w:val="3CEA277477124F57BB3099E6E3961D7F"/>
  </w:style>
  <w:style w:type="paragraph" w:customStyle="1" w:styleId="FA0820E5B5FB49A9BE1507D293488D29">
    <w:name w:val="FA0820E5B5FB49A9BE1507D293488D29"/>
  </w:style>
  <w:style w:type="paragraph" w:customStyle="1" w:styleId="EAEA9CD7C6614AFBA658123D118EF477">
    <w:name w:val="EAEA9CD7C6614AFBA658123D118EF477"/>
  </w:style>
  <w:style w:type="paragraph" w:customStyle="1" w:styleId="E6DEAF939CF14DCAADC73BF6F35DBCBC">
    <w:name w:val="E6DEAF939CF14DCAADC73BF6F35DBCBC"/>
  </w:style>
  <w:style w:type="paragraph" w:customStyle="1" w:styleId="8CD6E90C8A6D41DDAC3AA2540428BA5E">
    <w:name w:val="8CD6E90C8A6D41DDAC3AA2540428BA5E"/>
  </w:style>
  <w:style w:type="paragraph" w:customStyle="1" w:styleId="AF0F683266ED439088E6939F88134FAB">
    <w:name w:val="AF0F683266ED439088E6939F88134FAB"/>
  </w:style>
  <w:style w:type="paragraph" w:customStyle="1" w:styleId="F3E6FB17B3184AFDB9A90DB15944DBF9">
    <w:name w:val="F3E6FB17B3184AFDB9A90DB15944DBF9"/>
  </w:style>
  <w:style w:type="paragraph" w:customStyle="1" w:styleId="6BCD670E6A924B55AB539BD275C18FE4">
    <w:name w:val="6BCD670E6A924B55AB539BD275C18FE4"/>
  </w:style>
  <w:style w:type="paragraph" w:customStyle="1" w:styleId="AB4B1B75A5A24AA9A86F3ECCD76BC1BF">
    <w:name w:val="AB4B1B75A5A24AA9A86F3ECCD76BC1BF"/>
  </w:style>
  <w:style w:type="paragraph" w:customStyle="1" w:styleId="FD631D04742E458490A6B21A27D12E05">
    <w:name w:val="FD631D04742E458490A6B21A27D12E05"/>
  </w:style>
  <w:style w:type="paragraph" w:customStyle="1" w:styleId="EFF3803ADA4B4B58AB021D0FAF4B6C8B">
    <w:name w:val="EFF3803ADA4B4B58AB021D0FAF4B6C8B"/>
  </w:style>
  <w:style w:type="paragraph" w:customStyle="1" w:styleId="F488A74CBF7446CC9DAE8958CA52B423">
    <w:name w:val="F488A74CBF7446CC9DAE8958CA52B423"/>
  </w:style>
  <w:style w:type="paragraph" w:customStyle="1" w:styleId="A3F83D2EE9A54530976B0B7BDD2E89AE">
    <w:name w:val="A3F83D2EE9A54530976B0B7BDD2E89AE"/>
  </w:style>
  <w:style w:type="paragraph" w:customStyle="1" w:styleId="4DE900BB34C3496093B4F7C57F2F87C5">
    <w:name w:val="4DE900BB34C3496093B4F7C57F2F87C5"/>
  </w:style>
  <w:style w:type="paragraph" w:customStyle="1" w:styleId="04688987F0104B29815AF048091E8A90">
    <w:name w:val="04688987F0104B29815AF048091E8A90"/>
  </w:style>
  <w:style w:type="paragraph" w:customStyle="1" w:styleId="914C7FC79A654BB9A4DC68535D8925AC">
    <w:name w:val="914C7FC79A654BB9A4DC68535D8925AC"/>
  </w:style>
  <w:style w:type="paragraph" w:customStyle="1" w:styleId="7EC126FB31CD4F34B8D2CE46C764B08D">
    <w:name w:val="7EC126FB31CD4F34B8D2CE46C764B08D"/>
  </w:style>
  <w:style w:type="paragraph" w:customStyle="1" w:styleId="C5A653F5A8CF4F84A2DF5FC9C2AC40A4">
    <w:name w:val="C5A653F5A8CF4F84A2DF5FC9C2AC40A4"/>
  </w:style>
  <w:style w:type="paragraph" w:customStyle="1" w:styleId="A3910A8CF94C480CA38D9809BD6E7F2B">
    <w:name w:val="A3910A8CF94C480CA38D9809BD6E7F2B"/>
  </w:style>
  <w:style w:type="paragraph" w:customStyle="1" w:styleId="10AB083ABB8A42589EB212F9081C499C">
    <w:name w:val="10AB083ABB8A42589EB212F9081C499C"/>
  </w:style>
  <w:style w:type="paragraph" w:customStyle="1" w:styleId="4B3EE4908814454089BBF832B111DB45">
    <w:name w:val="4B3EE4908814454089BBF832B111DB45"/>
  </w:style>
  <w:style w:type="paragraph" w:customStyle="1" w:styleId="3B03BB9A5DDF438D923EAFCC758CA728">
    <w:name w:val="3B03BB9A5DDF438D923EAFCC758CA728"/>
  </w:style>
  <w:style w:type="paragraph" w:customStyle="1" w:styleId="DD55A15BF3AB4B27A008D184751DFBCB">
    <w:name w:val="DD55A15BF3AB4B27A008D184751DFBCB"/>
  </w:style>
  <w:style w:type="paragraph" w:customStyle="1" w:styleId="63905AC2056F4B42BA8579AB11E154B5">
    <w:name w:val="63905AC2056F4B42BA8579AB11E154B5"/>
  </w:style>
  <w:style w:type="paragraph" w:customStyle="1" w:styleId="9B61C22FD6FA44ABA781E31608B6B2A8">
    <w:name w:val="9B61C22FD6FA44ABA781E31608B6B2A8"/>
  </w:style>
  <w:style w:type="paragraph" w:customStyle="1" w:styleId="7DE45126F1884FD98354326B1DB32899">
    <w:name w:val="7DE45126F1884FD98354326B1DB32899"/>
  </w:style>
  <w:style w:type="paragraph" w:customStyle="1" w:styleId="BE170A8728A048DDADCDA3997385F4D6">
    <w:name w:val="BE170A8728A048DDADCDA3997385F4D6"/>
  </w:style>
  <w:style w:type="paragraph" w:customStyle="1" w:styleId="4F0EE0D0F00549B4A270567FD74CBF72">
    <w:name w:val="4F0EE0D0F00549B4A270567FD74CBF72"/>
  </w:style>
  <w:style w:type="paragraph" w:customStyle="1" w:styleId="FACA3C4820414DF1A0265A15A0AF3088">
    <w:name w:val="FACA3C4820414DF1A0265A15A0AF3088"/>
  </w:style>
  <w:style w:type="paragraph" w:customStyle="1" w:styleId="193B37AC6A464BF3A538348C041B926D">
    <w:name w:val="193B37AC6A464BF3A538348C041B926D"/>
  </w:style>
  <w:style w:type="character" w:styleId="PlaceholderText">
    <w:name w:val="Placeholder Text"/>
    <w:basedOn w:val="DefaultParagraphFont"/>
    <w:uiPriority w:val="2"/>
    <w:rPr>
      <w:i/>
      <w:iCs/>
      <w:color w:val="808080"/>
    </w:rPr>
  </w:style>
  <w:style w:type="paragraph" w:customStyle="1" w:styleId="2F0A835F6DD3453F8B2BD78B7C7DEF32">
    <w:name w:val="2F0A835F6DD3453F8B2BD78B7C7DEF32"/>
  </w:style>
  <w:style w:type="paragraph" w:customStyle="1" w:styleId="562C0093DE234AEFB9619341DA33B8AD">
    <w:name w:val="562C0093DE234AEFB9619341DA33B8AD"/>
  </w:style>
  <w:style w:type="paragraph" w:customStyle="1" w:styleId="E23F327F58254CE78D18419B2AD2A53F">
    <w:name w:val="E23F327F58254CE78D18419B2AD2A53F"/>
  </w:style>
  <w:style w:type="paragraph" w:customStyle="1" w:styleId="89B03DBE3DFF446FB2CD2C6B1B11E8F5">
    <w:name w:val="89B03DBE3DFF446FB2CD2C6B1B11E8F5"/>
  </w:style>
  <w:style w:type="paragraph" w:customStyle="1" w:styleId="791405BCDFA045B4BDF6D7BC066AACAF">
    <w:name w:val="791405BCDFA045B4BDF6D7BC066AACAF"/>
  </w:style>
  <w:style w:type="paragraph" w:customStyle="1" w:styleId="EAD8643B74A64D658DABBCACCE1E08E7">
    <w:name w:val="EAD8643B74A64D658DABBCACCE1E08E7"/>
  </w:style>
  <w:style w:type="paragraph" w:customStyle="1" w:styleId="267F1CADE50946009F0EFC2598A61B7F">
    <w:name w:val="267F1CADE50946009F0EFC2598A61B7F"/>
  </w:style>
  <w:style w:type="paragraph" w:customStyle="1" w:styleId="9A85D31EA63942C585AF84818F290635">
    <w:name w:val="9A85D31EA63942C585AF84818F290635"/>
  </w:style>
  <w:style w:type="paragraph" w:customStyle="1" w:styleId="931D4D07F6FD4D1DBF5EE19305CF5885">
    <w:name w:val="931D4D07F6FD4D1DBF5EE19305CF5885"/>
  </w:style>
  <w:style w:type="paragraph" w:customStyle="1" w:styleId="2FFBD95DE4FD413A8816715876B03A11">
    <w:name w:val="2FFBD95DE4FD413A8816715876B03A11"/>
  </w:style>
  <w:style w:type="paragraph" w:customStyle="1" w:styleId="8042120DC35D4F02A123F9F4AD4B6A8B">
    <w:name w:val="8042120DC35D4F02A123F9F4AD4B6A8B"/>
  </w:style>
  <w:style w:type="paragraph" w:customStyle="1" w:styleId="BA29C0A4FB224EE4BC234C8A3EC9C6BE">
    <w:name w:val="BA29C0A4FB224EE4BC234C8A3EC9C6BE"/>
  </w:style>
  <w:style w:type="paragraph" w:customStyle="1" w:styleId="913508116D514CBFB19AB8648CCBD0E7">
    <w:name w:val="913508116D514CBFB19AB8648CCBD0E7"/>
  </w:style>
  <w:style w:type="paragraph" w:customStyle="1" w:styleId="A46EB1E954464ED0A16D8056E07C598A">
    <w:name w:val="A46EB1E954464ED0A16D8056E07C598A"/>
  </w:style>
  <w:style w:type="paragraph" w:customStyle="1" w:styleId="2EFF32F4D6994B70BB710B5DB94A9D30">
    <w:name w:val="2EFF32F4D6994B70BB710B5DB94A9D30"/>
  </w:style>
  <w:style w:type="paragraph" w:customStyle="1" w:styleId="C3D6AD732A0F4C89BD6D61368EF6375D">
    <w:name w:val="C3D6AD732A0F4C89BD6D61368EF6375D"/>
  </w:style>
  <w:style w:type="paragraph" w:customStyle="1" w:styleId="67DBBE04D32E4B3AA7221D49A657B8DA">
    <w:name w:val="67DBBE04D32E4B3AA7221D49A657B8DA"/>
  </w:style>
  <w:style w:type="paragraph" w:customStyle="1" w:styleId="DAD9FC92AD534891995B94CDA91DFCAB">
    <w:name w:val="DAD9FC92AD534891995B94CDA91DFCAB"/>
  </w:style>
  <w:style w:type="paragraph" w:customStyle="1" w:styleId="920B5DCE504D405D951D8A8F49DE9262">
    <w:name w:val="920B5DCE504D405D951D8A8F49DE9262"/>
  </w:style>
  <w:style w:type="paragraph" w:customStyle="1" w:styleId="84FEC641226D4446B141843B7EE4DF97">
    <w:name w:val="84FEC641226D4446B141843B7EE4DF97"/>
  </w:style>
  <w:style w:type="paragraph" w:customStyle="1" w:styleId="34061EE523C8484BB6482B7D9DD1BFE3">
    <w:name w:val="34061EE523C8484BB6482B7D9DD1BFE3"/>
  </w:style>
  <w:style w:type="paragraph" w:customStyle="1" w:styleId="CDD4EBB954AC49B3938B0C841428D7A7">
    <w:name w:val="CDD4EBB954AC49B3938B0C841428D7A7"/>
  </w:style>
  <w:style w:type="paragraph" w:customStyle="1" w:styleId="C051F7F78FBC46679C733A1A05E5F128">
    <w:name w:val="C051F7F78FBC46679C733A1A05E5F128"/>
  </w:style>
  <w:style w:type="paragraph" w:customStyle="1" w:styleId="BE387A12FCF54D379008A11FF6D39E88">
    <w:name w:val="BE387A12FCF54D379008A11FF6D39E88"/>
  </w:style>
  <w:style w:type="paragraph" w:customStyle="1" w:styleId="EE961302FA8541FBBB967B5DADD1454B">
    <w:name w:val="EE961302FA8541FBBB967B5DADD1454B"/>
  </w:style>
  <w:style w:type="paragraph" w:customStyle="1" w:styleId="8551133959654E159EBA3174BA198873">
    <w:name w:val="8551133959654E159EBA3174BA198873"/>
  </w:style>
  <w:style w:type="paragraph" w:customStyle="1" w:styleId="4C74FFCFB26D46B5B06ACABB349E4A57">
    <w:name w:val="4C74FFCFB26D46B5B06ACABB349E4A57"/>
  </w:style>
  <w:style w:type="paragraph" w:customStyle="1" w:styleId="62F85ECF7B06452AA172172AECF6557C">
    <w:name w:val="62F85ECF7B06452AA172172AECF6557C"/>
  </w:style>
  <w:style w:type="paragraph" w:customStyle="1" w:styleId="9878E736F7564FA0A94CABD57D0DA778">
    <w:name w:val="9878E736F7564FA0A94CABD57D0DA778"/>
  </w:style>
  <w:style w:type="paragraph" w:customStyle="1" w:styleId="3E3DD699A5444B67A210E106310CB1C2">
    <w:name w:val="3E3DD699A5444B67A210E106310CB1C2"/>
  </w:style>
  <w:style w:type="paragraph" w:customStyle="1" w:styleId="9E6A02284C854692AA7B7933179B7056">
    <w:name w:val="9E6A02284C854692AA7B7933179B7056"/>
  </w:style>
  <w:style w:type="paragraph" w:customStyle="1" w:styleId="5D16096A558846B8B72FBA1D1B649B3A">
    <w:name w:val="5D16096A558846B8B72FBA1D1B649B3A"/>
  </w:style>
  <w:style w:type="paragraph" w:customStyle="1" w:styleId="02185027CC9F4E3C80DF0F32B4447DB0">
    <w:name w:val="02185027CC9F4E3C80DF0F32B4447D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Tactical business marketing pl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B027A3-5A2F-4013-848C-BC1ED947E7D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65C83E9-B4B3-421B-BB71-79A284EE3B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F36124-A70F-48D2-82B9-DB8BAA3F8D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Rencana pemasaran bisnis taktis</Template>
  <TotalTime>0</TotalTime>
  <Pages>4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arsitekture aplikasi beckend dan frontend</dc:subject>
  <dc:creator/>
  <cp:keywords>rencana spesifikasi api</cp:keywords>
  <cp:lastModifiedBy/>
  <cp:revision>1</cp:revision>
  <dcterms:created xsi:type="dcterms:W3CDTF">2025-11-24T13:47:00Z</dcterms:created>
  <dcterms:modified xsi:type="dcterms:W3CDTF">2025-11-24T14:26:00Z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